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54"/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284"/>
        <w:gridCol w:w="5019"/>
      </w:tblGrid>
      <w:tr w:rsidR="007A6AC2" w:rsidRPr="00A94EEA" w14:paraId="028A4F7D" w14:textId="77777777" w:rsidTr="008F41A9">
        <w:trPr>
          <w:trHeight w:val="530"/>
        </w:trPr>
        <w:tc>
          <w:tcPr>
            <w:tcW w:w="9380" w:type="dxa"/>
            <w:gridSpan w:val="4"/>
            <w:vAlign w:val="center"/>
          </w:tcPr>
          <w:p w14:paraId="522C24BD" w14:textId="77777777" w:rsidR="007A6AC2" w:rsidRPr="00A94EEA" w:rsidRDefault="007A6AC2" w:rsidP="00B2560B">
            <w:pPr>
              <w:tabs>
                <w:tab w:val="left" w:pos="884"/>
                <w:tab w:val="left" w:pos="1168"/>
              </w:tabs>
              <w:spacing w:after="0" w:line="240" w:lineRule="auto"/>
              <w:ind w:left="1168" w:hanging="1168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94EEA">
              <w:rPr>
                <w:rFonts w:ascii="Arial" w:hAnsi="Arial" w:cs="Arial"/>
                <w:b/>
                <w:sz w:val="28"/>
                <w:szCs w:val="28"/>
                <w:lang w:val="de-DE"/>
              </w:rPr>
              <w:t xml:space="preserve">FORM PERMOHONAN </w:t>
            </w:r>
            <w:r w:rsidR="00A94EEA" w:rsidRPr="00A94EEA">
              <w:rPr>
                <w:rFonts w:ascii="Arial" w:hAnsi="Arial" w:cs="Arial"/>
                <w:b/>
                <w:sz w:val="28"/>
                <w:szCs w:val="28"/>
              </w:rPr>
              <w:t xml:space="preserve">PENERBITAN </w:t>
            </w:r>
            <w:r w:rsidRPr="00A94EEA">
              <w:rPr>
                <w:rFonts w:ascii="Arial" w:hAnsi="Arial" w:cs="Arial"/>
                <w:b/>
                <w:sz w:val="28"/>
                <w:szCs w:val="28"/>
              </w:rPr>
              <w:t>NOTAM</w:t>
            </w:r>
          </w:p>
        </w:tc>
      </w:tr>
      <w:tr w:rsidR="00F56ED2" w:rsidRPr="00A94EEA" w14:paraId="2C826B83" w14:textId="77777777" w:rsidTr="00F56ED2">
        <w:trPr>
          <w:trHeight w:val="401"/>
        </w:trPr>
        <w:tc>
          <w:tcPr>
            <w:tcW w:w="9380" w:type="dxa"/>
            <w:gridSpan w:val="4"/>
            <w:vAlign w:val="center"/>
          </w:tcPr>
          <w:p w14:paraId="0F18264F" w14:textId="06289CB9" w:rsidR="00F56ED2" w:rsidRPr="00283252" w:rsidRDefault="00F56ED2" w:rsidP="00F56ED2">
            <w:pPr>
              <w:tabs>
                <w:tab w:val="left" w:pos="884"/>
                <w:tab w:val="left" w:pos="1168"/>
              </w:tabs>
              <w:spacing w:after="0" w:line="240" w:lineRule="auto"/>
              <w:ind w:left="1168" w:hanging="116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F56ED2">
              <w:rPr>
                <w:rFonts w:ascii="Arial" w:hAnsi="Arial" w:cs="Arial"/>
                <w:szCs w:val="28"/>
              </w:rPr>
              <w:t xml:space="preserve">Form </w:t>
            </w:r>
            <w:r w:rsidR="00E77F19">
              <w:rPr>
                <w:rFonts w:ascii="Arial" w:hAnsi="Arial" w:cs="Arial"/>
                <w:szCs w:val="28"/>
              </w:rPr>
              <w:t>No</w:t>
            </w:r>
            <w:r w:rsidRPr="00F56ED2">
              <w:rPr>
                <w:rFonts w:ascii="Arial" w:hAnsi="Arial" w:cs="Arial"/>
                <w:szCs w:val="28"/>
              </w:rPr>
              <w:t xml:space="preserve">  :</w:t>
            </w:r>
            <w:r w:rsidR="0034435E">
              <w:rPr>
                <w:rFonts w:ascii="Arial" w:hAnsi="Arial" w:cs="Arial"/>
                <w:szCs w:val="28"/>
                <w:lang w:val="en-US"/>
              </w:rPr>
              <w:t xml:space="preserve"> </w:t>
            </w:r>
            <w:r w:rsidR="00F02547">
              <w:rPr>
                <w:rFonts w:ascii="Arial" w:hAnsi="Arial" w:cs="Arial"/>
                <w:szCs w:val="28"/>
                <w:lang w:val="en-US"/>
              </w:rPr>
              <w:t>0</w:t>
            </w:r>
            <w:r w:rsidR="00447E0D">
              <w:rPr>
                <w:rFonts w:ascii="Arial" w:hAnsi="Arial" w:cs="Arial"/>
                <w:szCs w:val="28"/>
                <w:lang w:val="en-US"/>
              </w:rPr>
              <w:t>3</w:t>
            </w:r>
            <w:r w:rsidR="00E20153">
              <w:rPr>
                <w:rFonts w:ascii="Arial" w:hAnsi="Arial" w:cs="Arial"/>
                <w:szCs w:val="28"/>
                <w:lang w:val="en-US"/>
              </w:rPr>
              <w:t>/</w:t>
            </w:r>
            <w:r w:rsidR="00F02547">
              <w:rPr>
                <w:rFonts w:ascii="Arial" w:hAnsi="Arial" w:cs="Arial"/>
                <w:szCs w:val="28"/>
                <w:lang w:val="en-US"/>
              </w:rPr>
              <w:t>V</w:t>
            </w:r>
            <w:r w:rsidR="008F41A9">
              <w:rPr>
                <w:rFonts w:ascii="Arial" w:hAnsi="Arial" w:cs="Arial"/>
                <w:szCs w:val="28"/>
                <w:lang w:val="en-US"/>
              </w:rPr>
              <w:t>II</w:t>
            </w:r>
            <w:r w:rsidR="00E20153">
              <w:rPr>
                <w:rFonts w:ascii="Arial" w:hAnsi="Arial" w:cs="Arial"/>
                <w:szCs w:val="28"/>
                <w:lang w:val="en-US"/>
              </w:rPr>
              <w:t>/202</w:t>
            </w:r>
            <w:r w:rsidR="00E77F19">
              <w:rPr>
                <w:rFonts w:ascii="Arial" w:hAnsi="Arial" w:cs="Arial"/>
                <w:szCs w:val="28"/>
                <w:lang w:val="en-US"/>
              </w:rPr>
              <w:t>6</w:t>
            </w:r>
          </w:p>
        </w:tc>
      </w:tr>
      <w:tr w:rsidR="007A6AC2" w:rsidRPr="00A94EEA" w14:paraId="405C6784" w14:textId="77777777" w:rsidTr="008F41A9">
        <w:trPr>
          <w:trHeight w:val="1475"/>
        </w:trPr>
        <w:tc>
          <w:tcPr>
            <w:tcW w:w="4361" w:type="dxa"/>
            <w:gridSpan w:val="3"/>
          </w:tcPr>
          <w:p w14:paraId="22633DA9" w14:textId="77777777" w:rsidR="007A6AC2" w:rsidRPr="00942F6F" w:rsidRDefault="00942F6F" w:rsidP="00B2560B">
            <w:pPr>
              <w:tabs>
                <w:tab w:val="left" w:pos="709"/>
                <w:tab w:val="left" w:pos="1134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942F6F">
              <w:rPr>
                <w:rFonts w:ascii="Arial" w:hAnsi="Arial" w:cs="Arial"/>
                <w:b/>
                <w:u w:val="single"/>
              </w:rPr>
              <w:t>Kepada</w:t>
            </w:r>
            <w:r w:rsidRPr="00942F6F">
              <w:rPr>
                <w:rFonts w:ascii="Arial" w:hAnsi="Arial" w:cs="Arial"/>
                <w:b/>
              </w:rPr>
              <w:t xml:space="preserve"> </w:t>
            </w:r>
          </w:p>
          <w:p w14:paraId="5441314B" w14:textId="77777777" w:rsidR="007A6AC2" w:rsidRPr="00A94EEA" w:rsidRDefault="007A6AC2" w:rsidP="00B2560B">
            <w:pPr>
              <w:tabs>
                <w:tab w:val="left" w:pos="709"/>
                <w:tab w:val="left" w:pos="1134"/>
              </w:tabs>
              <w:spacing w:after="0" w:line="240" w:lineRule="auto"/>
              <w:rPr>
                <w:rFonts w:ascii="Arial" w:hAnsi="Arial" w:cs="Arial"/>
                <w:b/>
                <w:u w:val="single"/>
              </w:rPr>
            </w:pPr>
          </w:p>
          <w:p w14:paraId="640CED39" w14:textId="77777777" w:rsidR="007A6AC2" w:rsidRPr="00A94EEA" w:rsidRDefault="002B4C8E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Kepala Unit Pia Wilayah </w:t>
            </w:r>
            <w:r w:rsidR="00D24BC6">
              <w:rPr>
                <w:rFonts w:ascii="Arial" w:hAnsi="Arial" w:cs="Arial"/>
              </w:rPr>
              <w:t>Surabaya</w:t>
            </w:r>
          </w:p>
          <w:p w14:paraId="5EF5A1E2" w14:textId="77777777" w:rsidR="00A94EEA" w:rsidRDefault="00A94EEA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32431A" wp14:editId="664503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48260</wp:posOffset>
                      </wp:positionV>
                      <wp:extent cx="26860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89AB10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8pt" to="211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" strokecolor="black [3040]"/>
                  </w:pict>
                </mc:Fallback>
              </mc:AlternateContent>
            </w:r>
          </w:p>
          <w:p w14:paraId="105056D0" w14:textId="77777777" w:rsidR="00345E26" w:rsidRDefault="0064018F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6A6AFE">
              <w:rPr>
                <w:rFonts w:ascii="Arial" w:hAnsi="Arial" w:cs="Arial"/>
              </w:rPr>
              <w:t>c</w:t>
            </w:r>
            <w:r w:rsidR="002B4C8E" w:rsidRPr="00A94EEA">
              <w:rPr>
                <w:rFonts w:ascii="Arial" w:hAnsi="Arial" w:cs="Arial"/>
              </w:rPr>
              <w:t xml:space="preserve">. </w:t>
            </w:r>
            <w:r w:rsidRPr="00A94EEA">
              <w:rPr>
                <w:rFonts w:ascii="Arial" w:hAnsi="Arial" w:cs="Arial"/>
              </w:rPr>
              <w:t xml:space="preserve">General Manager </w:t>
            </w:r>
          </w:p>
          <w:p w14:paraId="751F18C4" w14:textId="77777777" w:rsidR="002B4C8E" w:rsidRDefault="0064018F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>Pusat Informasi Aeronautika</w:t>
            </w:r>
          </w:p>
          <w:p w14:paraId="450601AD" w14:textId="77777777" w:rsidR="007A6AC2" w:rsidRPr="00A94EEA" w:rsidRDefault="007A6AC2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019" w:type="dxa"/>
          </w:tcPr>
          <w:p w14:paraId="127B2809" w14:textId="77777777" w:rsidR="007A6AC2" w:rsidRPr="00942F6F" w:rsidRDefault="00942F6F" w:rsidP="00B2560B">
            <w:pPr>
              <w:tabs>
                <w:tab w:val="left" w:pos="1168"/>
                <w:tab w:val="left" w:pos="1740"/>
              </w:tabs>
              <w:spacing w:line="240" w:lineRule="auto"/>
              <w:ind w:left="1168" w:hanging="1168"/>
              <w:rPr>
                <w:rFonts w:ascii="Arial" w:hAnsi="Arial" w:cs="Arial"/>
                <w:b/>
                <w:lang w:val="sv-SE"/>
              </w:rPr>
            </w:pPr>
            <w:r w:rsidRPr="00942F6F">
              <w:rPr>
                <w:rFonts w:ascii="Arial" w:hAnsi="Arial" w:cs="Arial"/>
                <w:b/>
                <w:u w:val="single"/>
                <w:lang w:val="sv-SE"/>
              </w:rPr>
              <w:t>Pemohon</w:t>
            </w:r>
            <w:r w:rsidRPr="00942F6F">
              <w:rPr>
                <w:rFonts w:ascii="Arial" w:hAnsi="Arial" w:cs="Arial"/>
                <w:b/>
                <w:lang w:val="sv-SE"/>
              </w:rPr>
              <w:t xml:space="preserve"> </w:t>
            </w:r>
          </w:p>
          <w:p w14:paraId="19BBA11C" w14:textId="446E804E" w:rsidR="007A6AC2" w:rsidRDefault="002B4C8E" w:rsidP="00A94EEA">
            <w:pPr>
              <w:tabs>
                <w:tab w:val="left" w:pos="1234"/>
              </w:tabs>
              <w:spacing w:after="0" w:line="240" w:lineRule="auto"/>
              <w:ind w:left="2085" w:hanging="2085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  <w:lang w:val="sv-SE"/>
              </w:rPr>
              <w:t>Nama</w:t>
            </w:r>
            <w:r w:rsidR="00A94EEA">
              <w:rPr>
                <w:rFonts w:ascii="Arial" w:hAnsi="Arial" w:cs="Arial"/>
              </w:rPr>
              <w:tab/>
              <w:t>:</w:t>
            </w:r>
            <w:r w:rsidR="009A28D3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alias w:val="NAMA"/>
                <w:tag w:val="NAMA"/>
                <w:id w:val="2147164498"/>
                <w:lock w:val="sdtLocked"/>
                <w:placeholder>
                  <w:docPart w:val="E689BAA904DD4011BAB916B209F49F5B"/>
                </w:placeholder>
                <w:dropDownList>
                  <w:listItem w:displayText="IBNU HARGIYANTO" w:value="IBNU HARGIYANTO"/>
                  <w:listItem w:displayText="ARI YUWONO" w:value="ARI YUWONO"/>
                  <w:listItem w:displayText="IWAN YUNARIAWAN" w:value="IWAN YUNARIAWAN"/>
                  <w:listItem w:displayText="SETIYADI" w:value="SETIYADI"/>
                  <w:listItem w:displayText="JOKO SURYANTO" w:value="JOKO SURYANTO"/>
                  <w:listItem w:displayText="DEDY INDARKHO" w:value="DEDY INDARKHO"/>
                </w:dropDownList>
              </w:sdtPr>
              <w:sdtContent>
                <w:r w:rsidR="008F41A9">
                  <w:rPr>
                    <w:rFonts w:ascii="Arial" w:hAnsi="Arial" w:cs="Arial"/>
                  </w:rPr>
                  <w:t>ARI YUWONO</w:t>
                </w:r>
              </w:sdtContent>
            </w:sdt>
          </w:p>
          <w:p w14:paraId="4E207FB8" w14:textId="77777777" w:rsidR="00A94EEA" w:rsidRPr="00A94EEA" w:rsidRDefault="00A94EEA" w:rsidP="00A94EEA">
            <w:pPr>
              <w:tabs>
                <w:tab w:val="left" w:pos="1234"/>
              </w:tabs>
              <w:spacing w:after="0" w:line="240" w:lineRule="auto"/>
              <w:ind w:left="1943" w:hanging="1943"/>
              <w:rPr>
                <w:rFonts w:ascii="Arial" w:hAnsi="Arial" w:cs="Arial"/>
              </w:rPr>
            </w:pPr>
          </w:p>
          <w:p w14:paraId="4FD099CC" w14:textId="60435579" w:rsidR="007A6AC2" w:rsidRPr="00A94EEA" w:rsidRDefault="002B4C8E" w:rsidP="00A94EEA">
            <w:pPr>
              <w:tabs>
                <w:tab w:val="left" w:pos="1234"/>
              </w:tabs>
              <w:spacing w:after="0" w:line="240" w:lineRule="auto"/>
              <w:ind w:left="2085" w:hanging="2085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>Jabatan</w:t>
            </w:r>
            <w:r w:rsidR="00A94EEA">
              <w:rPr>
                <w:rFonts w:ascii="Arial" w:hAnsi="Arial" w:cs="Arial"/>
              </w:rPr>
              <w:tab/>
              <w:t>:</w:t>
            </w:r>
            <w:r w:rsidR="009A28D3">
              <w:rPr>
                <w:rFonts w:ascii="Arial" w:hAnsi="Arial" w:cs="Arial"/>
              </w:rPr>
              <w:t xml:space="preserve"> </w:t>
            </w:r>
            <w:r w:rsidR="001E4981">
              <w:rPr>
                <w:rFonts w:ascii="Arial" w:hAnsi="Arial" w:cs="Arial"/>
                <w:lang w:val="en-US"/>
              </w:rPr>
              <w:t xml:space="preserve"> </w:t>
            </w:r>
            <w:r w:rsidR="009A28D3" w:rsidRPr="008F41A9">
              <w:rPr>
                <w:rFonts w:ascii="Arial" w:hAnsi="Arial" w:cs="Arial"/>
                <w:sz w:val="20"/>
                <w:szCs w:val="20"/>
              </w:rPr>
              <w:t>MANAGER OPERASI</w:t>
            </w:r>
            <w:r w:rsidR="008F41A9" w:rsidRPr="008F41A9">
              <w:rPr>
                <w:rFonts w:ascii="Arial" w:hAnsi="Arial" w:cs="Arial"/>
                <w:sz w:val="20"/>
                <w:szCs w:val="20"/>
              </w:rPr>
              <w:t xml:space="preserve"> APP TWR </w:t>
            </w:r>
            <w:r w:rsidR="00B77A5F" w:rsidRPr="008F41A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446580276"/>
                <w:lock w:val="sdtLocked"/>
                <w:placeholder>
                  <w:docPart w:val="E689BAA904DD4011BAB916B209F49F5B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8F41A9">
                  <w:rPr>
                    <w:rFonts w:ascii="Arial" w:hAnsi="Arial" w:cs="Arial"/>
                    <w:sz w:val="20"/>
                    <w:szCs w:val="20"/>
                  </w:rPr>
                  <w:t>4</w:t>
                </w:r>
              </w:sdtContent>
            </w:sdt>
          </w:p>
          <w:p w14:paraId="10A90CCA" w14:textId="77777777" w:rsidR="007A6AC2" w:rsidRPr="00A94EEA" w:rsidRDefault="007A6AC2" w:rsidP="00A94EEA">
            <w:pPr>
              <w:tabs>
                <w:tab w:val="left" w:pos="1943"/>
              </w:tabs>
              <w:spacing w:after="0" w:line="240" w:lineRule="auto"/>
              <w:ind w:left="1666" w:hanging="1666"/>
              <w:rPr>
                <w:rFonts w:ascii="Arial" w:hAnsi="Arial" w:cs="Arial"/>
                <w:lang w:val="sv-SE"/>
              </w:rPr>
            </w:pPr>
          </w:p>
        </w:tc>
      </w:tr>
      <w:tr w:rsidR="007A6AC2" w:rsidRPr="00A94EEA" w14:paraId="1744F844" w14:textId="77777777" w:rsidTr="008F41A9">
        <w:trPr>
          <w:trHeight w:val="872"/>
        </w:trPr>
        <w:tc>
          <w:tcPr>
            <w:tcW w:w="9380" w:type="dxa"/>
            <w:gridSpan w:val="4"/>
            <w:vAlign w:val="center"/>
          </w:tcPr>
          <w:p w14:paraId="33FC0D65" w14:textId="77777777" w:rsidR="007A6AC2" w:rsidRPr="00471F28" w:rsidRDefault="00471F28" w:rsidP="008B5DC0">
            <w:pPr>
              <w:tabs>
                <w:tab w:val="left" w:pos="1985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Jenis</w:t>
            </w:r>
            <w:r w:rsidR="007A6AC2" w:rsidRPr="00471F28">
              <w:rPr>
                <w:rFonts w:ascii="Arial" w:hAnsi="Arial" w:cs="Arial"/>
              </w:rPr>
              <w:t xml:space="preserve"> NOTAM :</w:t>
            </w:r>
          </w:p>
          <w:p w14:paraId="679A9862" w14:textId="15D141E4" w:rsidR="007A6AC2" w:rsidRPr="00471F28" w:rsidRDefault="007A6AC2" w:rsidP="008B5DC0">
            <w:pPr>
              <w:tabs>
                <w:tab w:val="left" w:pos="1985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B47FE1" wp14:editId="67D359A9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106045</wp:posOffset>
                      </wp:positionV>
                      <wp:extent cx="311150" cy="243840"/>
                      <wp:effectExtent l="0" t="0" r="12700" b="22860"/>
                      <wp:wrapNone/>
                      <wp:docPr id="4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1775514955"/>
                                    <w14:checkbox>
                                      <w14:checked w14:val="1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3B0DD931" w14:textId="2FB5CEAF" w:rsidR="00FA12D8" w:rsidRDefault="00447E0D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Ѵ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47FE1" id="Rectangle 11" o:spid="_x0000_s1026" style="position:absolute;margin-left:310.55pt;margin-top:8.35pt;width:24.5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">
                      <v:textbox>
                        <w:txbxContent>
                          <w:sdt>
                            <w:sdtPr>
                              <w:id w:val="1775514955"/>
                              <w14:checkbox>
                                <w14:checked w14:val="1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3B0DD931" w14:textId="2FB5CEAF" w:rsidR="00FA12D8" w:rsidRDefault="00447E0D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Ѵ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11F159" wp14:editId="5864CD64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113665</wp:posOffset>
                      </wp:positionV>
                      <wp:extent cx="311150" cy="243840"/>
                      <wp:effectExtent l="0" t="0" r="12700" b="22860"/>
                      <wp:wrapNone/>
                      <wp:docPr id="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634260046"/>
                                    <w14:checkbox>
                                      <w14:checked w14:val="0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70202460" w14:textId="1BC8C103" w:rsidR="00FA12D8" w:rsidRDefault="00447E0D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11F159" id="Rectangle 9" o:spid="_x0000_s1027" style="position:absolute;margin-left:5.25pt;margin-top:8.95pt;width:24.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">
                      <v:textbox>
                        <w:txbxContent>
                          <w:sdt>
                            <w:sdtPr>
                              <w:id w:val="-634260046"/>
                              <w14:checkbox>
                                <w14:checked w14:val="0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70202460" w14:textId="1BC8C103" w:rsidR="00FA12D8" w:rsidRDefault="00447E0D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2866B2" wp14:editId="5EF88DAF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106045</wp:posOffset>
                      </wp:positionV>
                      <wp:extent cx="311150" cy="243840"/>
                      <wp:effectExtent l="0" t="0" r="12700" b="22860"/>
                      <wp:wrapNone/>
                      <wp:docPr id="1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1340579812"/>
                                    <w14:checkbox>
                                      <w14:checked w14:val="0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226B8420" w14:textId="094042F7" w:rsidR="00FA12D8" w:rsidRDefault="00666E1E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866B2" id="Rectangle 10" o:spid="_x0000_s1028" style="position:absolute;margin-left:152.25pt;margin-top:8.35pt;width:24.5pt;height:1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">
                      <v:textbox>
                        <w:txbxContent>
                          <w:sdt>
                            <w:sdtPr>
                              <w:id w:val="1340579812"/>
                              <w14:checkbox>
                                <w14:checked w14:val="0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226B8420" w14:textId="094042F7" w:rsidR="00FA12D8" w:rsidRDefault="00666E1E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</w:p>
          <w:p w14:paraId="30D4C663" w14:textId="77777777" w:rsidR="002B4C8E" w:rsidRPr="00471F28" w:rsidRDefault="00A94EEA" w:rsidP="008B5DC0">
            <w:pPr>
              <w:tabs>
                <w:tab w:val="left" w:pos="3686"/>
                <w:tab w:val="left" w:pos="6804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 xml:space="preserve">           </w:t>
            </w:r>
            <w:r w:rsidR="007A6AC2" w:rsidRPr="00471F28">
              <w:rPr>
                <w:rFonts w:ascii="Arial" w:hAnsi="Arial" w:cs="Arial"/>
              </w:rPr>
              <w:t>NOTAM</w:t>
            </w:r>
            <w:r w:rsidR="00471F28" w:rsidRPr="00471F28">
              <w:rPr>
                <w:rFonts w:ascii="Arial" w:hAnsi="Arial" w:cs="Arial"/>
              </w:rPr>
              <w:t xml:space="preserve"> New</w:t>
            </w:r>
            <w:r w:rsidR="002B4C8E" w:rsidRPr="00471F28">
              <w:rPr>
                <w:rFonts w:ascii="Arial" w:hAnsi="Arial" w:cs="Arial"/>
              </w:rPr>
              <w:tab/>
            </w:r>
            <w:r w:rsidR="007A6AC2" w:rsidRPr="00471F28">
              <w:rPr>
                <w:rFonts w:ascii="Arial" w:hAnsi="Arial" w:cs="Arial"/>
              </w:rPr>
              <w:t>NOTAM</w:t>
            </w:r>
            <w:r w:rsidR="002B4C8E" w:rsidRPr="00471F28">
              <w:rPr>
                <w:rFonts w:ascii="Arial" w:hAnsi="Arial" w:cs="Arial"/>
              </w:rPr>
              <w:t xml:space="preserve"> Replace</w:t>
            </w:r>
            <w:r w:rsidR="002B4C8E" w:rsidRPr="00471F28">
              <w:rPr>
                <w:rFonts w:ascii="Arial" w:hAnsi="Arial" w:cs="Arial"/>
              </w:rPr>
              <w:tab/>
            </w:r>
            <w:r w:rsidR="007A6AC2" w:rsidRPr="00471F28">
              <w:rPr>
                <w:rFonts w:ascii="Arial" w:hAnsi="Arial" w:cs="Arial"/>
              </w:rPr>
              <w:t>NOTAM</w:t>
            </w:r>
            <w:r w:rsidR="002B4C8E" w:rsidRPr="00471F28">
              <w:rPr>
                <w:rFonts w:ascii="Arial" w:hAnsi="Arial" w:cs="Arial"/>
              </w:rPr>
              <w:t xml:space="preserve"> Cancel</w:t>
            </w:r>
          </w:p>
          <w:p w14:paraId="36272862" w14:textId="130FBE27" w:rsidR="008B5DC0" w:rsidRPr="00471F28" w:rsidRDefault="00A94EEA" w:rsidP="008B5DC0">
            <w:pPr>
              <w:tabs>
                <w:tab w:val="left" w:pos="3686"/>
                <w:tab w:val="left" w:pos="6804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 xml:space="preserve"> </w:t>
            </w:r>
            <w:r w:rsidR="002B4C8E" w:rsidRPr="00471F28">
              <w:rPr>
                <w:rFonts w:ascii="Arial" w:hAnsi="Arial" w:cs="Arial"/>
              </w:rPr>
              <w:tab/>
            </w:r>
            <w:r w:rsidR="002B4C8E" w:rsidRPr="00471F28">
              <w:rPr>
                <w:rFonts w:ascii="Arial" w:hAnsi="Arial" w:cs="Arial"/>
              </w:rPr>
              <w:tab/>
            </w:r>
            <w:r w:rsidR="00B27109" w:rsidRPr="00B27109">
              <w:rPr>
                <w:rStyle w:val="markedcontent"/>
                <w:rFonts w:ascii="Arial" w:hAnsi="Arial" w:cs="Arial"/>
                <w:lang w:val="en-US"/>
              </w:rPr>
              <w:t xml:space="preserve"> </w:t>
            </w:r>
          </w:p>
        </w:tc>
      </w:tr>
      <w:tr w:rsidR="00C01F1A" w:rsidRPr="00A94EEA" w14:paraId="182096AE" w14:textId="77777777" w:rsidTr="009F271E">
        <w:trPr>
          <w:trHeight w:val="487"/>
        </w:trPr>
        <w:tc>
          <w:tcPr>
            <w:tcW w:w="3227" w:type="dxa"/>
            <w:vAlign w:val="center"/>
          </w:tcPr>
          <w:p w14:paraId="4BF5192D" w14:textId="77777777" w:rsidR="00C01F1A" w:rsidRPr="00471F28" w:rsidRDefault="00C01F1A" w:rsidP="00471F2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Lokasi</w:t>
            </w:r>
          </w:p>
        </w:tc>
        <w:tc>
          <w:tcPr>
            <w:tcW w:w="6153" w:type="dxa"/>
            <w:gridSpan w:val="3"/>
            <w:vAlign w:val="center"/>
          </w:tcPr>
          <w:p w14:paraId="14D3B056" w14:textId="29F86F9E" w:rsidR="00C01F1A" w:rsidRPr="00F909D2" w:rsidRDefault="008F41A9" w:rsidP="00471F2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F41A9">
              <w:rPr>
                <w:rFonts w:ascii="Arial" w:hAnsi="Arial" w:cs="Arial"/>
                <w:lang w:val="en-US"/>
              </w:rPr>
              <w:t>WAR</w:t>
            </w:r>
            <w:r w:rsidR="00BF4E8F">
              <w:rPr>
                <w:rFonts w:ascii="Arial" w:hAnsi="Arial" w:cs="Arial"/>
                <w:lang w:val="en-US"/>
              </w:rPr>
              <w:t>11, WAR1</w:t>
            </w:r>
          </w:p>
        </w:tc>
      </w:tr>
      <w:tr w:rsidR="00C01F1A" w:rsidRPr="00A94EEA" w14:paraId="20365863" w14:textId="77777777" w:rsidTr="00C01F1A">
        <w:trPr>
          <w:trHeight w:val="633"/>
        </w:trPr>
        <w:tc>
          <w:tcPr>
            <w:tcW w:w="3227" w:type="dxa"/>
            <w:vAlign w:val="center"/>
          </w:tcPr>
          <w:p w14:paraId="354156F8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Waktu Mulai Pelaksanaan</w:t>
            </w:r>
          </w:p>
        </w:tc>
        <w:tc>
          <w:tcPr>
            <w:tcW w:w="6153" w:type="dxa"/>
            <w:gridSpan w:val="3"/>
            <w:vAlign w:val="center"/>
          </w:tcPr>
          <w:p w14:paraId="26B2460E" w14:textId="1F404E11" w:rsidR="00C01F1A" w:rsidRPr="00471F28" w:rsidRDefault="006B2E61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6B2E61">
              <w:rPr>
                <w:rFonts w:ascii="Arial" w:hAnsi="Arial" w:cs="Arial"/>
              </w:rPr>
              <w:t xml:space="preserve">Tanggal: </w:t>
            </w:r>
            <w:r w:rsidR="00F02547">
              <w:rPr>
                <w:rFonts w:ascii="Arial" w:hAnsi="Arial" w:cs="Arial"/>
              </w:rPr>
              <w:t>0</w:t>
            </w:r>
            <w:r w:rsidR="00BF4E8F">
              <w:rPr>
                <w:rFonts w:ascii="Arial" w:hAnsi="Arial" w:cs="Arial"/>
              </w:rPr>
              <w:t>7</w:t>
            </w:r>
            <w:r w:rsidR="00F02547">
              <w:rPr>
                <w:rFonts w:ascii="Arial" w:hAnsi="Arial" w:cs="Arial"/>
              </w:rPr>
              <w:t xml:space="preserve"> </w:t>
            </w:r>
            <w:r w:rsidR="008F41A9">
              <w:rPr>
                <w:rFonts w:ascii="Arial" w:hAnsi="Arial" w:cs="Arial"/>
              </w:rPr>
              <w:t>Juli</w:t>
            </w:r>
            <w:r w:rsidR="00540C1B">
              <w:rPr>
                <w:rFonts w:ascii="Arial" w:hAnsi="Arial" w:cs="Arial"/>
              </w:rPr>
              <w:t xml:space="preserve"> </w:t>
            </w:r>
            <w:r w:rsidR="00105965">
              <w:rPr>
                <w:rFonts w:ascii="Arial" w:hAnsi="Arial" w:cs="Arial"/>
                <w:lang w:val="en-US"/>
              </w:rPr>
              <w:t>202</w:t>
            </w:r>
            <w:r w:rsidR="00E91FA6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 xml:space="preserve">  Pukul: </w:t>
            </w:r>
            <w:r w:rsidR="00F02547">
              <w:rPr>
                <w:rFonts w:ascii="Arial" w:hAnsi="Arial" w:cs="Arial"/>
                <w:lang w:val="en-US"/>
              </w:rPr>
              <w:t>0</w:t>
            </w:r>
            <w:r w:rsidR="00BF4E8F">
              <w:rPr>
                <w:rFonts w:ascii="Arial" w:hAnsi="Arial" w:cs="Arial"/>
                <w:lang w:val="en-US"/>
              </w:rPr>
              <w:t>2</w:t>
            </w:r>
            <w:r w:rsidR="00C86041">
              <w:rPr>
                <w:rFonts w:ascii="Arial" w:hAnsi="Arial" w:cs="Arial"/>
                <w:lang w:val="en-US"/>
              </w:rPr>
              <w:t>.</w:t>
            </w:r>
            <w:r w:rsidR="00BF4E8F">
              <w:rPr>
                <w:rFonts w:ascii="Arial" w:hAnsi="Arial" w:cs="Arial"/>
                <w:lang w:val="en-US"/>
              </w:rPr>
              <w:t>30</w:t>
            </w:r>
            <w:r w:rsidRPr="006B2E61">
              <w:rPr>
                <w:rFonts w:ascii="Arial" w:hAnsi="Arial" w:cs="Arial"/>
              </w:rPr>
              <w:t xml:space="preserve"> UTC </w:t>
            </w:r>
          </w:p>
        </w:tc>
      </w:tr>
      <w:tr w:rsidR="00C01F1A" w:rsidRPr="00A94EEA" w14:paraId="7A51911C" w14:textId="77777777" w:rsidTr="00C01F1A">
        <w:trPr>
          <w:trHeight w:val="572"/>
        </w:trPr>
        <w:tc>
          <w:tcPr>
            <w:tcW w:w="3227" w:type="dxa"/>
            <w:vAlign w:val="center"/>
          </w:tcPr>
          <w:p w14:paraId="5FE98483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Waktu Selesai Pelaksanaan</w:t>
            </w:r>
          </w:p>
        </w:tc>
        <w:tc>
          <w:tcPr>
            <w:tcW w:w="6153" w:type="dxa"/>
            <w:gridSpan w:val="3"/>
            <w:vAlign w:val="center"/>
          </w:tcPr>
          <w:p w14:paraId="1C8D786C" w14:textId="4FCA8E82" w:rsidR="00C01F1A" w:rsidRPr="00DE0CA8" w:rsidRDefault="00F02547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6B2E61">
              <w:rPr>
                <w:rFonts w:ascii="Arial" w:hAnsi="Arial" w:cs="Arial"/>
              </w:rPr>
              <w:t xml:space="preserve">Tanggal: </w:t>
            </w:r>
            <w:r w:rsidR="008F41A9">
              <w:rPr>
                <w:rFonts w:ascii="Arial" w:hAnsi="Arial" w:cs="Arial"/>
              </w:rPr>
              <w:t>09 Juli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2026  Pukul: 13.</w:t>
            </w:r>
            <w:r w:rsidR="008F41A9">
              <w:rPr>
                <w:rFonts w:ascii="Arial" w:hAnsi="Arial" w:cs="Arial"/>
                <w:lang w:val="en-US"/>
              </w:rPr>
              <w:t>30</w:t>
            </w:r>
            <w:r w:rsidRPr="006B2E61">
              <w:rPr>
                <w:rFonts w:ascii="Arial" w:hAnsi="Arial" w:cs="Arial"/>
              </w:rPr>
              <w:t xml:space="preserve"> UTC</w:t>
            </w:r>
          </w:p>
        </w:tc>
      </w:tr>
      <w:tr w:rsidR="00C01F1A" w:rsidRPr="00A94EEA" w14:paraId="331AAC81" w14:textId="77777777" w:rsidTr="009F271E">
        <w:trPr>
          <w:trHeight w:val="343"/>
        </w:trPr>
        <w:tc>
          <w:tcPr>
            <w:tcW w:w="3227" w:type="dxa"/>
            <w:vAlign w:val="center"/>
          </w:tcPr>
          <w:p w14:paraId="2638E31F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Jadwal Spesifik (jika ada)</w:t>
            </w:r>
          </w:p>
          <w:p w14:paraId="6F6DF127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153" w:type="dxa"/>
            <w:gridSpan w:val="3"/>
            <w:vAlign w:val="center"/>
          </w:tcPr>
          <w:p w14:paraId="53B221B0" w14:textId="77777777" w:rsidR="008F41A9" w:rsidRPr="008F41A9" w:rsidRDefault="008F41A9" w:rsidP="008F41A9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F41A9">
              <w:rPr>
                <w:rFonts w:ascii="Arial" w:hAnsi="Arial" w:cs="Arial"/>
                <w:lang w:val="en-US"/>
              </w:rPr>
              <w:t>02.30 – 06.30 UTC/ 7 - 8 Juli 2026</w:t>
            </w:r>
          </w:p>
          <w:p w14:paraId="67C95DA7" w14:textId="73C33F9D" w:rsidR="00123E7A" w:rsidRPr="006D5F29" w:rsidRDefault="008F41A9" w:rsidP="008F41A9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F41A9">
              <w:rPr>
                <w:rFonts w:ascii="Arial" w:hAnsi="Arial" w:cs="Arial"/>
                <w:lang w:val="en-US"/>
              </w:rPr>
              <w:t>02.30 – 06.30 &amp; 10.00 – 13.30 UTC/ 9 Juli 2026</w:t>
            </w:r>
          </w:p>
        </w:tc>
      </w:tr>
      <w:tr w:rsidR="007A6AC2" w:rsidRPr="00A94EEA" w14:paraId="0128A1E4" w14:textId="77777777" w:rsidTr="008F41A9">
        <w:trPr>
          <w:trHeight w:val="3122"/>
        </w:trPr>
        <w:tc>
          <w:tcPr>
            <w:tcW w:w="9380" w:type="dxa"/>
            <w:gridSpan w:val="4"/>
            <w:tcBorders>
              <w:bottom w:val="single" w:sz="4" w:space="0" w:color="auto"/>
            </w:tcBorders>
          </w:tcPr>
          <w:p w14:paraId="2AB6B170" w14:textId="652E1830" w:rsidR="001027BB" w:rsidRPr="008F41A9" w:rsidRDefault="00D030C8" w:rsidP="00D030C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Deskripsi Informasi Notam :</w:t>
            </w:r>
          </w:p>
          <w:p w14:paraId="316CEA67" w14:textId="79FFE44E" w:rsidR="008F41A9" w:rsidRPr="008F41A9" w:rsidRDefault="008F41A9" w:rsidP="008F41A9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MILITARY EXERCISE LARGE FORCE EMPLOYMENT (LFE) ABD SALEH AIR FORCE BASE</w:t>
            </w:r>
          </w:p>
          <w:p w14:paraId="3A692F89" w14:textId="77777777" w:rsidR="008F41A9" w:rsidRPr="008F41A9" w:rsidRDefault="008F41A9" w:rsidP="008F41A9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WILL TAKE PLACE OVER LFE TRAINING AREA WITHIN COORDINATE AS FOLLOW</w:t>
            </w:r>
          </w:p>
          <w:p w14:paraId="7051647F" w14:textId="77777777" w:rsidR="008F41A9" w:rsidRPr="008F41A9" w:rsidRDefault="008F41A9" w:rsidP="008F41A9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</w:t>
            </w:r>
          </w:p>
          <w:p w14:paraId="7D895225" w14:textId="037AA287" w:rsidR="008F41A9" w:rsidRPr="008F41A9" w:rsidRDefault="008F41A9" w:rsidP="008F41A9">
            <w:pPr>
              <w:numPr>
                <w:ilvl w:val="0"/>
                <w:numId w:val="5"/>
              </w:num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07°1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56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”S  111°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39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4”E    8.   08°12’22”S   113°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51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 xml:space="preserve">’11”E     </w:t>
            </w:r>
          </w:p>
          <w:p w14:paraId="182158F1" w14:textId="6ECD9F02" w:rsidR="008F41A9" w:rsidRPr="008F41A9" w:rsidRDefault="008F41A9" w:rsidP="008F41A9">
            <w:pPr>
              <w:numPr>
                <w:ilvl w:val="0"/>
                <w:numId w:val="5"/>
              </w:num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07°1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48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”S  111°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39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9”E    9.   08°5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5”S   113°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47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 xml:space="preserve">5”E      </w:t>
            </w:r>
          </w:p>
          <w:p w14:paraId="525DE6FF" w14:textId="448F6E96" w:rsidR="008F41A9" w:rsidRPr="008F41A9" w:rsidRDefault="008F41A9" w:rsidP="008F41A9">
            <w:pPr>
              <w:numPr>
                <w:ilvl w:val="0"/>
                <w:numId w:val="5"/>
              </w:num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07°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30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23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”S  112°1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86CBD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4”E   10.  0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°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’43”S   112°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43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 xml:space="preserve">’53”E      </w:t>
            </w:r>
          </w:p>
          <w:p w14:paraId="7773AF7B" w14:textId="79D304EE" w:rsidR="008F41A9" w:rsidRPr="008F41A9" w:rsidRDefault="008F41A9" w:rsidP="008F41A9">
            <w:pPr>
              <w:numPr>
                <w:ilvl w:val="0"/>
                <w:numId w:val="5"/>
              </w:num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07°40’00”S  112°15’00”E   11.  08°5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5”S   110°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 xml:space="preserve">5’44”E    </w:t>
            </w:r>
          </w:p>
          <w:p w14:paraId="2C2002A3" w14:textId="25219AB8" w:rsidR="008F41A9" w:rsidRPr="008F41A9" w:rsidRDefault="008F41A9" w:rsidP="008F41A9">
            <w:pPr>
              <w:numPr>
                <w:ilvl w:val="0"/>
                <w:numId w:val="5"/>
              </w:num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07°40’00”S  112°4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3”E   12.  08°2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6”S   110°5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4C7800">
              <w:rPr>
                <w:rFonts w:ascii="Arial" w:hAnsi="Arial" w:cs="Arial"/>
                <w:sz w:val="20"/>
                <w:szCs w:val="20"/>
                <w:lang w:val="en-US"/>
              </w:rPr>
              <w:t>57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 xml:space="preserve">”E   </w:t>
            </w:r>
          </w:p>
          <w:p w14:paraId="6311F1EB" w14:textId="57CE8CB2" w:rsidR="008F41A9" w:rsidRPr="008F41A9" w:rsidRDefault="008F41A9" w:rsidP="008F41A9">
            <w:pPr>
              <w:numPr>
                <w:ilvl w:val="0"/>
                <w:numId w:val="5"/>
              </w:num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07°40’00”S  112°56’00”E   13.  0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°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32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”S   1</w:t>
            </w:r>
            <w:r w:rsidR="00447E0D"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°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0”E</w:t>
            </w:r>
          </w:p>
          <w:p w14:paraId="75A128F3" w14:textId="4871DBCF" w:rsidR="008F41A9" w:rsidRPr="008F41A9" w:rsidRDefault="008F41A9" w:rsidP="008F41A9">
            <w:pPr>
              <w:numPr>
                <w:ilvl w:val="0"/>
                <w:numId w:val="5"/>
              </w:num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07°46’00”S  113°12’00”E   14.  07°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41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="002975FF">
              <w:rPr>
                <w:rFonts w:ascii="Arial" w:hAnsi="Arial" w:cs="Arial"/>
                <w:sz w:val="20"/>
                <w:szCs w:val="20"/>
                <w:lang w:val="en-US"/>
              </w:rPr>
              <w:t>32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”S   111°00’26”E</w:t>
            </w:r>
          </w:p>
          <w:p w14:paraId="42ACE7EA" w14:textId="77777777" w:rsidR="008F41A9" w:rsidRPr="008F41A9" w:rsidRDefault="008F41A9" w:rsidP="008F41A9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 </w:t>
            </w:r>
          </w:p>
          <w:p w14:paraId="7E49DCBD" w14:textId="77777777" w:rsidR="008F41A9" w:rsidRPr="008F41A9" w:rsidRDefault="008F41A9" w:rsidP="008F41A9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t>HEIGHT SFC UP TO FL500</w:t>
            </w:r>
            <w:r w:rsidRPr="008F41A9">
              <w:rPr>
                <w:rFonts w:ascii="Arial" w:hAnsi="Arial" w:cs="Arial"/>
                <w:sz w:val="20"/>
                <w:szCs w:val="20"/>
                <w:lang w:val="en-US"/>
              </w:rPr>
              <w:br/>
              <w:t>REMARK ALL TFC ARE EXP DLY AND ALERT OR SUBJECT ATC CLEARANCE</w:t>
            </w:r>
          </w:p>
          <w:p w14:paraId="36F21BFE" w14:textId="72A62B9A" w:rsidR="002F1613" w:rsidRPr="008F41A9" w:rsidRDefault="002F1613" w:rsidP="001027BB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126B2" w:rsidRPr="00A94EEA" w14:paraId="1D156DD0" w14:textId="77777777" w:rsidTr="008F41A9">
        <w:trPr>
          <w:trHeight w:val="557"/>
        </w:trPr>
        <w:tc>
          <w:tcPr>
            <w:tcW w:w="9380" w:type="dxa"/>
            <w:gridSpan w:val="4"/>
            <w:tcBorders>
              <w:bottom w:val="single" w:sz="4" w:space="0" w:color="auto"/>
            </w:tcBorders>
          </w:tcPr>
          <w:p w14:paraId="665ADDD1" w14:textId="77777777" w:rsidR="000126B2" w:rsidRDefault="003F7314" w:rsidP="000126B2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D728EC">
              <w:rPr>
                <w:rFonts w:ascii="Arial" w:hAnsi="Arial" w:cs="Arial"/>
              </w:rPr>
              <w:t>Dokumen Pendukung (jika ada)</w:t>
            </w:r>
            <w:r w:rsidR="00907F8B">
              <w:rPr>
                <w:rFonts w:ascii="Arial" w:hAnsi="Arial" w:cs="Arial"/>
              </w:rPr>
              <w:t xml:space="preserve">: </w:t>
            </w:r>
          </w:p>
          <w:p w14:paraId="73D71389" w14:textId="6B539092" w:rsidR="00F02547" w:rsidRPr="00AF3BEA" w:rsidRDefault="00F02547" w:rsidP="000126B2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 No : </w:t>
            </w:r>
            <w:r w:rsidR="008F41A9">
              <w:rPr>
                <w:rFonts w:ascii="Arial" w:hAnsi="Arial" w:cs="Arial"/>
              </w:rPr>
              <w:t>044/VII/2026</w:t>
            </w:r>
          </w:p>
        </w:tc>
      </w:tr>
      <w:tr w:rsidR="00471F28" w:rsidRPr="00A94EEA" w14:paraId="0D8A4845" w14:textId="77777777" w:rsidTr="00EE0C64">
        <w:trPr>
          <w:trHeight w:val="70"/>
        </w:trPr>
        <w:tc>
          <w:tcPr>
            <w:tcW w:w="4077" w:type="dxa"/>
            <w:gridSpan w:val="2"/>
            <w:vAlign w:val="center"/>
          </w:tcPr>
          <w:p w14:paraId="5A228A2B" w14:textId="34920EED" w:rsidR="00471F28" w:rsidRPr="00A94EEA" w:rsidRDefault="00471F28" w:rsidP="00B2560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Pemohon</w:t>
            </w:r>
          </w:p>
        </w:tc>
        <w:tc>
          <w:tcPr>
            <w:tcW w:w="5303" w:type="dxa"/>
            <w:gridSpan w:val="2"/>
            <w:vAlign w:val="center"/>
          </w:tcPr>
          <w:p w14:paraId="7A1B8A01" w14:textId="77777777" w:rsidR="00471F28" w:rsidRPr="00471F28" w:rsidRDefault="00471F28" w:rsidP="00B2560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471F28">
              <w:rPr>
                <w:rFonts w:ascii="Arial" w:hAnsi="Arial" w:cs="Arial"/>
                <w:b/>
              </w:rPr>
              <w:t>Kontak Pemohon</w:t>
            </w:r>
          </w:p>
        </w:tc>
      </w:tr>
      <w:tr w:rsidR="00471F28" w:rsidRPr="00A94EEA" w14:paraId="7302ECE9" w14:textId="77777777" w:rsidTr="00EE0C64">
        <w:trPr>
          <w:trHeight w:val="1405"/>
        </w:trPr>
        <w:tc>
          <w:tcPr>
            <w:tcW w:w="4077" w:type="dxa"/>
            <w:gridSpan w:val="2"/>
            <w:vAlign w:val="bottom"/>
          </w:tcPr>
          <w:p w14:paraId="4D0C214E" w14:textId="3386132A" w:rsidR="009F271E" w:rsidRDefault="008F41A9" w:rsidP="003C2F21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3999FB50" wp14:editId="699D1545">
                  <wp:extent cx="1438275" cy="647700"/>
                  <wp:effectExtent l="0" t="0" r="0" b="0"/>
                  <wp:docPr id="8563853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85380" name="Picture 85638538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62" cy="64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553067101"/>
              <w:lock w:val="sdtLocked"/>
              <w:placeholder>
                <w:docPart w:val="DefaultPlaceholder_1081868575"/>
              </w:placeholder>
              <w:comboBox>
                <w:listItem w:displayText="IBNU HARGIYANTO" w:value="IBNU HARGIYANTO"/>
                <w:listItem w:displayText="ARI YUWONO" w:value="ARI YUWONO"/>
                <w:listItem w:displayText="DEDY INDARKHO" w:value="DEDY INDARKHO"/>
                <w:listItem w:displayText="IWAN YUNARIAWAN" w:value="IWAN YUNARIAWAN"/>
                <w:listItem w:displayText="SETIYADI" w:value="SETIYADI"/>
              </w:comboBox>
            </w:sdtPr>
            <w:sdtContent>
              <w:p w14:paraId="4F12CC07" w14:textId="4FA92F1E" w:rsidR="00FA12D8" w:rsidRDefault="008F41A9" w:rsidP="009F271E">
                <w:pPr>
                  <w:pStyle w:val="NoSpacing"/>
                  <w:jc w:val="center"/>
                </w:pPr>
                <w:r>
                  <w:t>ARI YUWONO</w:t>
                </w:r>
              </w:p>
            </w:sdtContent>
          </w:sdt>
          <w:p w14:paraId="1F2A1784" w14:textId="6984492C" w:rsidR="000126B2" w:rsidRPr="00A94EEA" w:rsidRDefault="000126B2" w:rsidP="00FA12D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Tanggal : </w:t>
            </w:r>
            <w:sdt>
              <w:sdtPr>
                <w:rPr>
                  <w:rFonts w:ascii="Arial" w:hAnsi="Arial" w:cs="Arial"/>
                </w:rPr>
                <w:id w:val="-1733771397"/>
                <w:placeholder>
                  <w:docPart w:val="DefaultPlaceholder_1081868576"/>
                </w:placeholder>
                <w:date w:fullDate="2026-07-06T00:00:00Z">
                  <w:dateFormat w:val="dd MMMM yyyy"/>
                  <w:lid w:val="id-ID"/>
                  <w:storeMappedDataAs w:val="dateTime"/>
                  <w:calendar w:val="gregorian"/>
                </w:date>
              </w:sdtPr>
              <w:sdtContent>
                <w:r w:rsidR="00BF4E8F">
                  <w:rPr>
                    <w:rFonts w:ascii="Arial" w:hAnsi="Arial" w:cs="Arial"/>
                  </w:rPr>
                  <w:t>06 Juli 2026</w:t>
                </w:r>
              </w:sdtContent>
            </w:sdt>
          </w:p>
        </w:tc>
        <w:tc>
          <w:tcPr>
            <w:tcW w:w="5303" w:type="dxa"/>
            <w:gridSpan w:val="2"/>
            <w:vAlign w:val="center"/>
          </w:tcPr>
          <w:p w14:paraId="2CD4D6CE" w14:textId="7004CED8" w:rsidR="00471F28" w:rsidRDefault="000B657E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Handphone/WA</w:t>
            </w:r>
            <w:r>
              <w:rPr>
                <w:rFonts w:ascii="Arial" w:hAnsi="Arial" w:cs="Arial"/>
              </w:rPr>
              <w:tab/>
              <w:t>:</w:t>
            </w:r>
            <w:r w:rsidR="009207B6">
              <w:rPr>
                <w:rFonts w:ascii="Arial" w:hAnsi="Arial" w:cs="Arial"/>
              </w:rPr>
              <w:t xml:space="preserve"> </w:t>
            </w:r>
            <w:r w:rsidR="00FA12D8">
              <w:rPr>
                <w:rFonts w:ascii="Arial" w:hAnsi="Arial" w:cs="Arial"/>
              </w:rPr>
              <w:t>08</w:t>
            </w:r>
            <w:r w:rsidR="00907F8B">
              <w:rPr>
                <w:rFonts w:ascii="Arial" w:hAnsi="Arial" w:cs="Arial"/>
              </w:rPr>
              <w:t>113000336</w:t>
            </w:r>
          </w:p>
          <w:p w14:paraId="7C416AFC" w14:textId="77777777" w:rsidR="000B657E" w:rsidRDefault="000B657E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Telepon</w:t>
            </w:r>
            <w:r>
              <w:rPr>
                <w:rFonts w:ascii="Arial" w:hAnsi="Arial" w:cs="Arial"/>
              </w:rPr>
              <w:tab/>
              <w:t>:</w:t>
            </w:r>
            <w:r w:rsidR="009207B6">
              <w:rPr>
                <w:rFonts w:ascii="Arial" w:hAnsi="Arial" w:cs="Arial"/>
              </w:rPr>
              <w:t>031-2986517</w:t>
            </w:r>
          </w:p>
          <w:p w14:paraId="74B230B1" w14:textId="77777777" w:rsidR="000B657E" w:rsidRPr="00A94EEA" w:rsidRDefault="000B657E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  <w:r>
              <w:rPr>
                <w:rFonts w:ascii="Arial" w:hAnsi="Arial" w:cs="Arial"/>
              </w:rPr>
              <w:tab/>
              <w:t>:</w:t>
            </w:r>
            <w:r w:rsidR="003F4B91">
              <w:rPr>
                <w:rFonts w:ascii="Arial" w:hAnsi="Arial" w:cs="Arial"/>
              </w:rPr>
              <w:t>manopsub19@gmail.com</w:t>
            </w:r>
          </w:p>
        </w:tc>
      </w:tr>
    </w:tbl>
    <w:p w14:paraId="5247952A" w14:textId="7637546E" w:rsidR="0064018F" w:rsidRPr="002207B8" w:rsidRDefault="0064018F">
      <w:pPr>
        <w:rPr>
          <w:rFonts w:ascii="Arial" w:hAnsi="Arial" w:cs="Arial"/>
          <w:b/>
          <w:lang w:val="en-US"/>
        </w:rPr>
      </w:pPr>
    </w:p>
    <w:sectPr w:rsidR="0064018F" w:rsidRPr="002207B8" w:rsidSect="00E03964">
      <w:headerReference w:type="default" r:id="rId8"/>
      <w:headerReference w:type="first" r:id="rId9"/>
      <w:pgSz w:w="12240" w:h="15840"/>
      <w:pgMar w:top="992" w:right="1440" w:bottom="993" w:left="1440" w:header="27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A038" w14:textId="77777777" w:rsidR="008E0160" w:rsidRDefault="008E0160" w:rsidP="007A6AC2">
      <w:pPr>
        <w:spacing w:after="0" w:line="240" w:lineRule="auto"/>
      </w:pPr>
      <w:r>
        <w:separator/>
      </w:r>
    </w:p>
  </w:endnote>
  <w:endnote w:type="continuationSeparator" w:id="0">
    <w:p w14:paraId="1ECDC896" w14:textId="77777777" w:rsidR="008E0160" w:rsidRDefault="008E0160" w:rsidP="007A6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E3D5" w14:textId="77777777" w:rsidR="008E0160" w:rsidRDefault="008E0160" w:rsidP="007A6AC2">
      <w:pPr>
        <w:spacing w:after="0" w:line="240" w:lineRule="auto"/>
      </w:pPr>
      <w:r>
        <w:separator/>
      </w:r>
    </w:p>
  </w:footnote>
  <w:footnote w:type="continuationSeparator" w:id="0">
    <w:p w14:paraId="045385C8" w14:textId="77777777" w:rsidR="008E0160" w:rsidRDefault="008E0160" w:rsidP="007A6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4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962"/>
      <w:gridCol w:w="3264"/>
      <w:gridCol w:w="2712"/>
    </w:tblGrid>
    <w:tr w:rsidR="007A6AC2" w14:paraId="6829A352" w14:textId="77777777" w:rsidTr="00B2560B">
      <w:trPr>
        <w:trHeight w:val="318"/>
      </w:trPr>
      <w:tc>
        <w:tcPr>
          <w:tcW w:w="1276" w:type="dxa"/>
        </w:tcPr>
        <w:p w14:paraId="45A4574F" w14:textId="77777777" w:rsidR="007A6AC2" w:rsidRPr="00A94EEA" w:rsidRDefault="007A6AC2" w:rsidP="00B2560B">
          <w:pPr>
            <w:pStyle w:val="Header"/>
            <w:rPr>
              <w:rFonts w:asciiTheme="majorBidi" w:hAnsiTheme="majorBidi" w:cstheme="majorBidi"/>
              <w:lang w:val="id-ID"/>
            </w:rPr>
          </w:pPr>
        </w:p>
      </w:tc>
      <w:tc>
        <w:tcPr>
          <w:tcW w:w="4962" w:type="dxa"/>
          <w:vAlign w:val="center"/>
        </w:tcPr>
        <w:p w14:paraId="4CB65C8C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  <w:tc>
        <w:tcPr>
          <w:tcW w:w="3264" w:type="dxa"/>
        </w:tcPr>
        <w:p w14:paraId="0B094174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  <w:tc>
        <w:tcPr>
          <w:tcW w:w="2712" w:type="dxa"/>
        </w:tcPr>
        <w:p w14:paraId="7D20A367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</w:tr>
  </w:tbl>
  <w:p w14:paraId="206B7933" w14:textId="77777777" w:rsidR="007A6AC2" w:rsidRPr="00C01F1A" w:rsidRDefault="007A6AC2" w:rsidP="00A94EEA">
    <w:pPr>
      <w:pStyle w:val="Header"/>
      <w:jc w:val="center"/>
      <w:rPr>
        <w:sz w:val="32"/>
        <w:lang w:val="id-ID"/>
      </w:rPr>
    </w:pPr>
  </w:p>
  <w:p w14:paraId="56156F65" w14:textId="77777777" w:rsidR="007A6AC2" w:rsidRDefault="007A6A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9B79" w14:textId="77777777" w:rsidR="00156369" w:rsidRDefault="00B77A5F">
    <w:pPr>
      <w:pStyle w:val="Header"/>
    </w:pPr>
    <w:r>
      <w:rPr>
        <w:noProof/>
        <w:lang w:val="id-ID" w:eastAsia="id-ID"/>
      </w:rPr>
      <w:drawing>
        <wp:inline distT="0" distB="0" distL="0" distR="0" wp14:anchorId="1AA8F0FD" wp14:editId="5E31E43D">
          <wp:extent cx="2225040" cy="784860"/>
          <wp:effectExtent l="0" t="0" r="0" b="0"/>
          <wp:docPr id="1707275563" name="Picture 1707275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504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42B"/>
    <w:multiLevelType w:val="hybridMultilevel"/>
    <w:tmpl w:val="DB444F56"/>
    <w:lvl w:ilvl="0" w:tplc="AE884502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E17FD4"/>
    <w:multiLevelType w:val="hybridMultilevel"/>
    <w:tmpl w:val="871CB9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9B5ABA"/>
    <w:multiLevelType w:val="hybridMultilevel"/>
    <w:tmpl w:val="9E7EB572"/>
    <w:lvl w:ilvl="0" w:tplc="BAB8B1E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D6B10"/>
    <w:multiLevelType w:val="hybridMultilevel"/>
    <w:tmpl w:val="903CC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6F5A83"/>
    <w:multiLevelType w:val="hybridMultilevel"/>
    <w:tmpl w:val="3516F9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656150">
    <w:abstractNumId w:val="3"/>
  </w:num>
  <w:num w:numId="2" w16cid:durableId="1899245314">
    <w:abstractNumId w:val="4"/>
  </w:num>
  <w:num w:numId="3" w16cid:durableId="1858888413">
    <w:abstractNumId w:val="1"/>
  </w:num>
  <w:num w:numId="4" w16cid:durableId="1709380280">
    <w:abstractNumId w:val="2"/>
  </w:num>
  <w:num w:numId="5" w16cid:durableId="180912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2D8"/>
    <w:rsid w:val="000032AB"/>
    <w:rsid w:val="000061E7"/>
    <w:rsid w:val="000126B2"/>
    <w:rsid w:val="000158E5"/>
    <w:rsid w:val="00021168"/>
    <w:rsid w:val="00025A9B"/>
    <w:rsid w:val="00043FCD"/>
    <w:rsid w:val="00073823"/>
    <w:rsid w:val="000816EF"/>
    <w:rsid w:val="00081840"/>
    <w:rsid w:val="000B2E66"/>
    <w:rsid w:val="000B3939"/>
    <w:rsid w:val="000B4D09"/>
    <w:rsid w:val="000B657E"/>
    <w:rsid w:val="000E3245"/>
    <w:rsid w:val="001027BB"/>
    <w:rsid w:val="00105965"/>
    <w:rsid w:val="00111933"/>
    <w:rsid w:val="00123E7A"/>
    <w:rsid w:val="001276E4"/>
    <w:rsid w:val="00127C16"/>
    <w:rsid w:val="00137C49"/>
    <w:rsid w:val="00142E6B"/>
    <w:rsid w:val="00156369"/>
    <w:rsid w:val="00162E09"/>
    <w:rsid w:val="001633D7"/>
    <w:rsid w:val="00164304"/>
    <w:rsid w:val="00186AE8"/>
    <w:rsid w:val="001A363B"/>
    <w:rsid w:val="001D1246"/>
    <w:rsid w:val="001E4981"/>
    <w:rsid w:val="001F35CE"/>
    <w:rsid w:val="00201562"/>
    <w:rsid w:val="00215EB6"/>
    <w:rsid w:val="002207B8"/>
    <w:rsid w:val="00236A27"/>
    <w:rsid w:val="002631BC"/>
    <w:rsid w:val="00275849"/>
    <w:rsid w:val="00280A08"/>
    <w:rsid w:val="00281EF1"/>
    <w:rsid w:val="00283252"/>
    <w:rsid w:val="002921B2"/>
    <w:rsid w:val="002975FF"/>
    <w:rsid w:val="002A00D5"/>
    <w:rsid w:val="002B4C8E"/>
    <w:rsid w:val="002B56D1"/>
    <w:rsid w:val="002D65C3"/>
    <w:rsid w:val="002E29EC"/>
    <w:rsid w:val="002E531C"/>
    <w:rsid w:val="002E5FB5"/>
    <w:rsid w:val="002E60B7"/>
    <w:rsid w:val="002F1613"/>
    <w:rsid w:val="00312624"/>
    <w:rsid w:val="00321437"/>
    <w:rsid w:val="0032630F"/>
    <w:rsid w:val="0034435E"/>
    <w:rsid w:val="003453C9"/>
    <w:rsid w:val="00345E26"/>
    <w:rsid w:val="0035047F"/>
    <w:rsid w:val="00364681"/>
    <w:rsid w:val="0036524D"/>
    <w:rsid w:val="003B0F22"/>
    <w:rsid w:val="003C2F21"/>
    <w:rsid w:val="003D3F31"/>
    <w:rsid w:val="003D681F"/>
    <w:rsid w:val="003E18CF"/>
    <w:rsid w:val="003F1D63"/>
    <w:rsid w:val="003F4B91"/>
    <w:rsid w:val="003F7314"/>
    <w:rsid w:val="00400504"/>
    <w:rsid w:val="00447D88"/>
    <w:rsid w:val="00447E0D"/>
    <w:rsid w:val="00454E6F"/>
    <w:rsid w:val="0046137D"/>
    <w:rsid w:val="00471F28"/>
    <w:rsid w:val="00483728"/>
    <w:rsid w:val="00483F48"/>
    <w:rsid w:val="00486CBD"/>
    <w:rsid w:val="004B0A23"/>
    <w:rsid w:val="004B516C"/>
    <w:rsid w:val="004C7800"/>
    <w:rsid w:val="004D78AB"/>
    <w:rsid w:val="004E5A9B"/>
    <w:rsid w:val="004E7AFE"/>
    <w:rsid w:val="00516150"/>
    <w:rsid w:val="00536DDC"/>
    <w:rsid w:val="00540C1B"/>
    <w:rsid w:val="00545FD8"/>
    <w:rsid w:val="00561EDF"/>
    <w:rsid w:val="00563FAC"/>
    <w:rsid w:val="005865F2"/>
    <w:rsid w:val="005A71F9"/>
    <w:rsid w:val="005B1B43"/>
    <w:rsid w:val="005C0550"/>
    <w:rsid w:val="005C1432"/>
    <w:rsid w:val="005C24BE"/>
    <w:rsid w:val="005E3785"/>
    <w:rsid w:val="005E7E17"/>
    <w:rsid w:val="006034E1"/>
    <w:rsid w:val="00610103"/>
    <w:rsid w:val="00621D36"/>
    <w:rsid w:val="0063034C"/>
    <w:rsid w:val="0064018F"/>
    <w:rsid w:val="00642623"/>
    <w:rsid w:val="00647F23"/>
    <w:rsid w:val="00662D77"/>
    <w:rsid w:val="00666E1E"/>
    <w:rsid w:val="006A51D5"/>
    <w:rsid w:val="006A6AFE"/>
    <w:rsid w:val="006B2E61"/>
    <w:rsid w:val="006D3F5D"/>
    <w:rsid w:val="006D5F29"/>
    <w:rsid w:val="006E39F4"/>
    <w:rsid w:val="006E501E"/>
    <w:rsid w:val="006F0282"/>
    <w:rsid w:val="006F646D"/>
    <w:rsid w:val="00702293"/>
    <w:rsid w:val="00722C3B"/>
    <w:rsid w:val="00730D28"/>
    <w:rsid w:val="00732CAE"/>
    <w:rsid w:val="0074793D"/>
    <w:rsid w:val="0076033B"/>
    <w:rsid w:val="00761B10"/>
    <w:rsid w:val="0077323C"/>
    <w:rsid w:val="00780CBF"/>
    <w:rsid w:val="00784330"/>
    <w:rsid w:val="007950D4"/>
    <w:rsid w:val="0079632E"/>
    <w:rsid w:val="007A6AC2"/>
    <w:rsid w:val="007D114A"/>
    <w:rsid w:val="007E325F"/>
    <w:rsid w:val="007E47CB"/>
    <w:rsid w:val="007F30C4"/>
    <w:rsid w:val="00801FD6"/>
    <w:rsid w:val="00821A47"/>
    <w:rsid w:val="00825173"/>
    <w:rsid w:val="00836F8F"/>
    <w:rsid w:val="00872D2E"/>
    <w:rsid w:val="00877828"/>
    <w:rsid w:val="00880531"/>
    <w:rsid w:val="008832A9"/>
    <w:rsid w:val="008949A3"/>
    <w:rsid w:val="008B5DC0"/>
    <w:rsid w:val="008D051E"/>
    <w:rsid w:val="008E0160"/>
    <w:rsid w:val="008E51EE"/>
    <w:rsid w:val="008E79A8"/>
    <w:rsid w:val="008F41A9"/>
    <w:rsid w:val="00900F03"/>
    <w:rsid w:val="009023DD"/>
    <w:rsid w:val="00907F8B"/>
    <w:rsid w:val="009207B6"/>
    <w:rsid w:val="0092168D"/>
    <w:rsid w:val="0094088A"/>
    <w:rsid w:val="0094101E"/>
    <w:rsid w:val="00942F6F"/>
    <w:rsid w:val="00945879"/>
    <w:rsid w:val="00953E3A"/>
    <w:rsid w:val="00964724"/>
    <w:rsid w:val="00967A3C"/>
    <w:rsid w:val="00967F97"/>
    <w:rsid w:val="00970FAF"/>
    <w:rsid w:val="009804D3"/>
    <w:rsid w:val="009A28D3"/>
    <w:rsid w:val="009A51D6"/>
    <w:rsid w:val="009C18DC"/>
    <w:rsid w:val="009C75E6"/>
    <w:rsid w:val="009C772F"/>
    <w:rsid w:val="009E6BA4"/>
    <w:rsid w:val="009F1C34"/>
    <w:rsid w:val="009F271E"/>
    <w:rsid w:val="009F5DAC"/>
    <w:rsid w:val="009F78EA"/>
    <w:rsid w:val="00A27133"/>
    <w:rsid w:val="00A37CA9"/>
    <w:rsid w:val="00A5164B"/>
    <w:rsid w:val="00A538CD"/>
    <w:rsid w:val="00A56CB3"/>
    <w:rsid w:val="00A62BCE"/>
    <w:rsid w:val="00A74B75"/>
    <w:rsid w:val="00A94EEA"/>
    <w:rsid w:val="00AB40BD"/>
    <w:rsid w:val="00AC3915"/>
    <w:rsid w:val="00AC5461"/>
    <w:rsid w:val="00AC5A6D"/>
    <w:rsid w:val="00AC7152"/>
    <w:rsid w:val="00AE4A29"/>
    <w:rsid w:val="00AE708D"/>
    <w:rsid w:val="00AE720D"/>
    <w:rsid w:val="00AE7BC1"/>
    <w:rsid w:val="00AF04FD"/>
    <w:rsid w:val="00AF28C3"/>
    <w:rsid w:val="00AF3BEA"/>
    <w:rsid w:val="00B16823"/>
    <w:rsid w:val="00B217D7"/>
    <w:rsid w:val="00B2661B"/>
    <w:rsid w:val="00B27109"/>
    <w:rsid w:val="00B272C0"/>
    <w:rsid w:val="00B3307E"/>
    <w:rsid w:val="00B40239"/>
    <w:rsid w:val="00B427EE"/>
    <w:rsid w:val="00B6240D"/>
    <w:rsid w:val="00B65083"/>
    <w:rsid w:val="00B75678"/>
    <w:rsid w:val="00B77A5F"/>
    <w:rsid w:val="00B86682"/>
    <w:rsid w:val="00BA79E3"/>
    <w:rsid w:val="00BB34AE"/>
    <w:rsid w:val="00BB3FDB"/>
    <w:rsid w:val="00BC4FD6"/>
    <w:rsid w:val="00BD286C"/>
    <w:rsid w:val="00BF008B"/>
    <w:rsid w:val="00BF197D"/>
    <w:rsid w:val="00BF2432"/>
    <w:rsid w:val="00BF4986"/>
    <w:rsid w:val="00BF4E8F"/>
    <w:rsid w:val="00BF5704"/>
    <w:rsid w:val="00C01F1A"/>
    <w:rsid w:val="00C02BE8"/>
    <w:rsid w:val="00C15361"/>
    <w:rsid w:val="00C31849"/>
    <w:rsid w:val="00C43640"/>
    <w:rsid w:val="00C52CB9"/>
    <w:rsid w:val="00C628CC"/>
    <w:rsid w:val="00C67EC7"/>
    <w:rsid w:val="00C77116"/>
    <w:rsid w:val="00C81759"/>
    <w:rsid w:val="00C86041"/>
    <w:rsid w:val="00C93E4E"/>
    <w:rsid w:val="00CA015F"/>
    <w:rsid w:val="00CA6018"/>
    <w:rsid w:val="00CA634F"/>
    <w:rsid w:val="00CB24D4"/>
    <w:rsid w:val="00CE75BD"/>
    <w:rsid w:val="00D030C8"/>
    <w:rsid w:val="00D0400F"/>
    <w:rsid w:val="00D05D87"/>
    <w:rsid w:val="00D11DBF"/>
    <w:rsid w:val="00D221C3"/>
    <w:rsid w:val="00D222D4"/>
    <w:rsid w:val="00D24BC6"/>
    <w:rsid w:val="00D2672F"/>
    <w:rsid w:val="00D31033"/>
    <w:rsid w:val="00D3414A"/>
    <w:rsid w:val="00D50630"/>
    <w:rsid w:val="00D50E18"/>
    <w:rsid w:val="00D52D2F"/>
    <w:rsid w:val="00D63390"/>
    <w:rsid w:val="00D67E50"/>
    <w:rsid w:val="00D86D5A"/>
    <w:rsid w:val="00DC003B"/>
    <w:rsid w:val="00DD0554"/>
    <w:rsid w:val="00DE0CA8"/>
    <w:rsid w:val="00DE328C"/>
    <w:rsid w:val="00DF20C9"/>
    <w:rsid w:val="00DF4CFA"/>
    <w:rsid w:val="00E03964"/>
    <w:rsid w:val="00E043FA"/>
    <w:rsid w:val="00E20153"/>
    <w:rsid w:val="00E21D9F"/>
    <w:rsid w:val="00E26A2B"/>
    <w:rsid w:val="00E77F19"/>
    <w:rsid w:val="00E82BEC"/>
    <w:rsid w:val="00E91FA6"/>
    <w:rsid w:val="00E951E6"/>
    <w:rsid w:val="00EC175E"/>
    <w:rsid w:val="00ED6E51"/>
    <w:rsid w:val="00EE0BE9"/>
    <w:rsid w:val="00EE0C64"/>
    <w:rsid w:val="00EE1930"/>
    <w:rsid w:val="00EF1B12"/>
    <w:rsid w:val="00F02547"/>
    <w:rsid w:val="00F530F2"/>
    <w:rsid w:val="00F56ED2"/>
    <w:rsid w:val="00F611CC"/>
    <w:rsid w:val="00F772D9"/>
    <w:rsid w:val="00F82703"/>
    <w:rsid w:val="00F82DC6"/>
    <w:rsid w:val="00F909D2"/>
    <w:rsid w:val="00FA12D8"/>
    <w:rsid w:val="00FC6548"/>
    <w:rsid w:val="00FE7666"/>
    <w:rsid w:val="00FE7BAE"/>
    <w:rsid w:val="00FF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20304"/>
  <w15:docId w15:val="{4EF144E9-0CA3-4363-BD6F-CBD35181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C2"/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AC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A6AC2"/>
  </w:style>
  <w:style w:type="paragraph" w:styleId="Footer">
    <w:name w:val="footer"/>
    <w:basedOn w:val="Normal"/>
    <w:link w:val="FooterChar"/>
    <w:uiPriority w:val="99"/>
    <w:unhideWhenUsed/>
    <w:rsid w:val="007A6AC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A6AC2"/>
  </w:style>
  <w:style w:type="paragraph" w:customStyle="1" w:styleId="Style">
    <w:name w:val="Style"/>
    <w:rsid w:val="007A6A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AC2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AC2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21D9F"/>
  </w:style>
  <w:style w:type="table" w:styleId="TableGrid">
    <w:name w:val="Table Grid"/>
    <w:basedOn w:val="TableNormal"/>
    <w:uiPriority w:val="59"/>
    <w:rsid w:val="00640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28D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A6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018"/>
    <w:rPr>
      <w:rFonts w:ascii="Courier New" w:eastAsia="Times New Roman" w:hAnsi="Courier New" w:cs="Courier New"/>
      <w:sz w:val="20"/>
      <w:szCs w:val="20"/>
      <w:lang w:val="id-ID" w:eastAsia="id-ID"/>
    </w:rPr>
  </w:style>
  <w:style w:type="paragraph" w:styleId="ListParagraph">
    <w:name w:val="List Paragraph"/>
    <w:basedOn w:val="Normal"/>
    <w:uiPriority w:val="34"/>
    <w:qFormat/>
    <w:rsid w:val="006D5F29"/>
    <w:pPr>
      <w:ind w:left="720"/>
      <w:contextualSpacing/>
    </w:pPr>
  </w:style>
  <w:style w:type="character" w:customStyle="1" w:styleId="fontstyle01">
    <w:name w:val="fontstyle01"/>
    <w:basedOn w:val="DefaultParagraphFont"/>
    <w:rsid w:val="006D5F29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BC4FD6"/>
  </w:style>
  <w:style w:type="paragraph" w:styleId="NoSpacing">
    <w:name w:val="No Spacing"/>
    <w:uiPriority w:val="1"/>
    <w:qFormat/>
    <w:rsid w:val="009F271E"/>
    <w:pPr>
      <w:spacing w:after="0" w:line="240" w:lineRule="auto"/>
    </w:pPr>
    <w:rPr>
      <w:rFonts w:eastAsiaTheme="minorEastAsia"/>
      <w:lang w:val="id-ID" w:eastAsia="id-ID"/>
    </w:rPr>
  </w:style>
  <w:style w:type="paragraph" w:customStyle="1" w:styleId="TableParagraph">
    <w:name w:val="Table Paragraph"/>
    <w:basedOn w:val="Normal"/>
    <w:uiPriority w:val="1"/>
    <w:qFormat/>
    <w:rsid w:val="00D030C8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6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C\Documents\Custom%20Office%20Templates\Permohonan%20NOTA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89BAA904DD4011BAB916B209F49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9147E-BD97-4B0F-A857-BB98AE54D8A8}"/>
      </w:docPartPr>
      <w:docPartBody>
        <w:p w:rsidR="00EA5F44" w:rsidRDefault="00FB212E">
          <w:pPr>
            <w:pStyle w:val="E689BAA904DD4011BAB916B209F49F5B"/>
          </w:pPr>
          <w:r w:rsidRPr="00C1742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A6C4F-FD35-402A-9C9D-B77677AEEA54}"/>
      </w:docPartPr>
      <w:docPartBody>
        <w:p w:rsidR="00EA5F44" w:rsidRDefault="00553AEB">
          <w:r w:rsidRPr="00B14DC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B0502-8841-44D0-BAEA-AC60D033C325}"/>
      </w:docPartPr>
      <w:docPartBody>
        <w:p w:rsidR="00EA5F44" w:rsidRDefault="00553AEB">
          <w:r w:rsidRPr="00B14DC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EB"/>
    <w:rsid w:val="000502E1"/>
    <w:rsid w:val="000868BF"/>
    <w:rsid w:val="000948D7"/>
    <w:rsid w:val="000B4D09"/>
    <w:rsid w:val="000B50B6"/>
    <w:rsid w:val="000E538C"/>
    <w:rsid w:val="000F4DCB"/>
    <w:rsid w:val="00125E15"/>
    <w:rsid w:val="00146267"/>
    <w:rsid w:val="001F35CE"/>
    <w:rsid w:val="00241F9B"/>
    <w:rsid w:val="00246909"/>
    <w:rsid w:val="002469C7"/>
    <w:rsid w:val="00272AF2"/>
    <w:rsid w:val="002D79D2"/>
    <w:rsid w:val="002E50F0"/>
    <w:rsid w:val="002E60B7"/>
    <w:rsid w:val="0030384F"/>
    <w:rsid w:val="003431C4"/>
    <w:rsid w:val="00350DC6"/>
    <w:rsid w:val="00383CBF"/>
    <w:rsid w:val="003B0F22"/>
    <w:rsid w:val="00431822"/>
    <w:rsid w:val="004A67AF"/>
    <w:rsid w:val="00553AEB"/>
    <w:rsid w:val="005C696F"/>
    <w:rsid w:val="005E3785"/>
    <w:rsid w:val="006876F3"/>
    <w:rsid w:val="006921D4"/>
    <w:rsid w:val="00702293"/>
    <w:rsid w:val="00703A5D"/>
    <w:rsid w:val="00771547"/>
    <w:rsid w:val="007D114A"/>
    <w:rsid w:val="00801FD6"/>
    <w:rsid w:val="008145E3"/>
    <w:rsid w:val="00853652"/>
    <w:rsid w:val="00880531"/>
    <w:rsid w:val="008C2804"/>
    <w:rsid w:val="0090430B"/>
    <w:rsid w:val="009140F2"/>
    <w:rsid w:val="00926BDC"/>
    <w:rsid w:val="00990E06"/>
    <w:rsid w:val="009942E7"/>
    <w:rsid w:val="009F651C"/>
    <w:rsid w:val="00A17D43"/>
    <w:rsid w:val="00A74B75"/>
    <w:rsid w:val="00A74F04"/>
    <w:rsid w:val="00A934CA"/>
    <w:rsid w:val="00A97797"/>
    <w:rsid w:val="00AD2FC2"/>
    <w:rsid w:val="00AE2853"/>
    <w:rsid w:val="00AE4A29"/>
    <w:rsid w:val="00B00AFA"/>
    <w:rsid w:val="00B85070"/>
    <w:rsid w:val="00BE505E"/>
    <w:rsid w:val="00BF5704"/>
    <w:rsid w:val="00C02BE8"/>
    <w:rsid w:val="00C52CB9"/>
    <w:rsid w:val="00C76F1D"/>
    <w:rsid w:val="00D221C3"/>
    <w:rsid w:val="00D52D2F"/>
    <w:rsid w:val="00D745A2"/>
    <w:rsid w:val="00D86D5A"/>
    <w:rsid w:val="00DF3AEE"/>
    <w:rsid w:val="00E2150D"/>
    <w:rsid w:val="00E536AD"/>
    <w:rsid w:val="00E538DA"/>
    <w:rsid w:val="00E87EB2"/>
    <w:rsid w:val="00EA5F44"/>
    <w:rsid w:val="00EE6BA9"/>
    <w:rsid w:val="00F07119"/>
    <w:rsid w:val="00F10E33"/>
    <w:rsid w:val="00F26BBA"/>
    <w:rsid w:val="00F92A3A"/>
    <w:rsid w:val="00F97AC2"/>
    <w:rsid w:val="00FB212E"/>
    <w:rsid w:val="00FD2ADC"/>
    <w:rsid w:val="00FD5D08"/>
    <w:rsid w:val="00FD668C"/>
    <w:rsid w:val="00FD6F8D"/>
    <w:rsid w:val="00FF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6BBA"/>
    <w:rPr>
      <w:color w:val="808080"/>
    </w:rPr>
  </w:style>
  <w:style w:type="paragraph" w:customStyle="1" w:styleId="E689BAA904DD4011BAB916B209F49F5B">
    <w:name w:val="E689BAA904DD4011BAB916B209F49F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FDA5E9-9038-4C7E-A36C-4A02C2F967E5}">
  <we:reference id="wa102919517" version="1.2.0.0" store="id-ID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Permohonan NOTAM</Template>
  <TotalTime>12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ATC</dc:creator>
  <cp:lastModifiedBy>manopsub24@gmail.com</cp:lastModifiedBy>
  <cp:revision>3</cp:revision>
  <cp:lastPrinted>2026-07-06T07:49:00Z</cp:lastPrinted>
  <dcterms:created xsi:type="dcterms:W3CDTF">2026-07-06T07:48:00Z</dcterms:created>
  <dcterms:modified xsi:type="dcterms:W3CDTF">2026-07-06T07:55:00Z</dcterms:modified>
</cp:coreProperties>
</file>
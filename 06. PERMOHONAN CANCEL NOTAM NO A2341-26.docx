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54"/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850"/>
        <w:gridCol w:w="284"/>
        <w:gridCol w:w="5019"/>
      </w:tblGrid>
      <w:tr w:rsidR="007A6AC2" w:rsidRPr="00A94EEA" w14:paraId="028A4F7D" w14:textId="77777777" w:rsidTr="00A94EEA">
        <w:trPr>
          <w:trHeight w:val="699"/>
        </w:trPr>
        <w:tc>
          <w:tcPr>
            <w:tcW w:w="9380" w:type="dxa"/>
            <w:gridSpan w:val="4"/>
            <w:vAlign w:val="center"/>
          </w:tcPr>
          <w:p w14:paraId="522C24BD" w14:textId="77777777" w:rsidR="007A6AC2" w:rsidRPr="00A94EEA" w:rsidRDefault="007A6AC2" w:rsidP="00B2560B">
            <w:pPr>
              <w:tabs>
                <w:tab w:val="left" w:pos="884"/>
                <w:tab w:val="left" w:pos="1168"/>
              </w:tabs>
              <w:spacing w:after="0" w:line="240" w:lineRule="auto"/>
              <w:ind w:left="1168" w:hanging="1168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94EEA">
              <w:rPr>
                <w:rFonts w:ascii="Arial" w:hAnsi="Arial" w:cs="Arial"/>
                <w:b/>
                <w:sz w:val="28"/>
                <w:szCs w:val="28"/>
                <w:lang w:val="de-DE"/>
              </w:rPr>
              <w:t xml:space="preserve">FORM PERMOHONAN </w:t>
            </w:r>
            <w:r w:rsidR="00A94EEA" w:rsidRPr="00A94EEA">
              <w:rPr>
                <w:rFonts w:ascii="Arial" w:hAnsi="Arial" w:cs="Arial"/>
                <w:b/>
                <w:sz w:val="28"/>
                <w:szCs w:val="28"/>
              </w:rPr>
              <w:t xml:space="preserve">PENERBITAN </w:t>
            </w:r>
            <w:r w:rsidRPr="00A94EEA">
              <w:rPr>
                <w:rFonts w:ascii="Arial" w:hAnsi="Arial" w:cs="Arial"/>
                <w:b/>
                <w:sz w:val="28"/>
                <w:szCs w:val="28"/>
              </w:rPr>
              <w:t>NOTAM</w:t>
            </w:r>
          </w:p>
        </w:tc>
      </w:tr>
      <w:tr w:rsidR="00F56ED2" w:rsidRPr="00A94EEA" w14:paraId="2C826B83" w14:textId="77777777" w:rsidTr="00F56ED2">
        <w:trPr>
          <w:trHeight w:val="401"/>
        </w:trPr>
        <w:tc>
          <w:tcPr>
            <w:tcW w:w="9380" w:type="dxa"/>
            <w:gridSpan w:val="4"/>
            <w:vAlign w:val="center"/>
          </w:tcPr>
          <w:p w14:paraId="0F18264F" w14:textId="37A663DB" w:rsidR="00F56ED2" w:rsidRPr="00283252" w:rsidRDefault="00F56ED2" w:rsidP="00F56ED2">
            <w:pPr>
              <w:tabs>
                <w:tab w:val="left" w:pos="884"/>
                <w:tab w:val="left" w:pos="1168"/>
              </w:tabs>
              <w:spacing w:after="0" w:line="240" w:lineRule="auto"/>
              <w:ind w:left="1168" w:hanging="116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F56ED2">
              <w:rPr>
                <w:rFonts w:ascii="Arial" w:hAnsi="Arial" w:cs="Arial"/>
                <w:szCs w:val="28"/>
              </w:rPr>
              <w:t xml:space="preserve">Form </w:t>
            </w:r>
            <w:r w:rsidR="00E77F19">
              <w:rPr>
                <w:rFonts w:ascii="Arial" w:hAnsi="Arial" w:cs="Arial"/>
                <w:szCs w:val="28"/>
              </w:rPr>
              <w:t>No</w:t>
            </w:r>
            <w:r w:rsidRPr="00F56ED2">
              <w:rPr>
                <w:rFonts w:ascii="Arial" w:hAnsi="Arial" w:cs="Arial"/>
                <w:szCs w:val="28"/>
              </w:rPr>
              <w:t xml:space="preserve">  :</w:t>
            </w:r>
            <w:r w:rsidR="0034435E">
              <w:rPr>
                <w:rFonts w:ascii="Arial" w:hAnsi="Arial" w:cs="Arial"/>
                <w:szCs w:val="28"/>
                <w:lang w:val="en-US"/>
              </w:rPr>
              <w:t xml:space="preserve"> </w:t>
            </w:r>
            <w:r w:rsidR="006A673A">
              <w:rPr>
                <w:rFonts w:ascii="Arial" w:hAnsi="Arial" w:cs="Arial"/>
                <w:szCs w:val="28"/>
                <w:lang w:val="en-US"/>
              </w:rPr>
              <w:t>0</w:t>
            </w:r>
            <w:r w:rsidR="00DF1BD9">
              <w:rPr>
                <w:rFonts w:ascii="Arial" w:hAnsi="Arial" w:cs="Arial"/>
                <w:szCs w:val="28"/>
                <w:lang w:val="en-US"/>
              </w:rPr>
              <w:t>6</w:t>
            </w:r>
            <w:r w:rsidR="00E20153">
              <w:rPr>
                <w:rFonts w:ascii="Arial" w:hAnsi="Arial" w:cs="Arial"/>
                <w:szCs w:val="28"/>
                <w:lang w:val="en-US"/>
              </w:rPr>
              <w:t>/</w:t>
            </w:r>
            <w:r w:rsidR="006A673A">
              <w:rPr>
                <w:rFonts w:ascii="Arial" w:hAnsi="Arial" w:cs="Arial"/>
                <w:szCs w:val="28"/>
                <w:lang w:val="en-US"/>
              </w:rPr>
              <w:t>V</w:t>
            </w:r>
            <w:r w:rsidR="00C86041">
              <w:rPr>
                <w:rFonts w:ascii="Arial" w:hAnsi="Arial" w:cs="Arial"/>
                <w:szCs w:val="28"/>
                <w:lang w:val="en-US"/>
              </w:rPr>
              <w:t>I</w:t>
            </w:r>
            <w:r w:rsidR="00DF1BD9">
              <w:rPr>
                <w:rFonts w:ascii="Arial" w:hAnsi="Arial" w:cs="Arial"/>
                <w:szCs w:val="28"/>
                <w:lang w:val="en-US"/>
              </w:rPr>
              <w:t>I</w:t>
            </w:r>
            <w:r w:rsidR="00E20153">
              <w:rPr>
                <w:rFonts w:ascii="Arial" w:hAnsi="Arial" w:cs="Arial"/>
                <w:szCs w:val="28"/>
                <w:lang w:val="en-US"/>
              </w:rPr>
              <w:t>/202</w:t>
            </w:r>
            <w:r w:rsidR="00E77F19">
              <w:rPr>
                <w:rFonts w:ascii="Arial" w:hAnsi="Arial" w:cs="Arial"/>
                <w:szCs w:val="28"/>
                <w:lang w:val="en-US"/>
              </w:rPr>
              <w:t>6</w:t>
            </w:r>
          </w:p>
        </w:tc>
      </w:tr>
      <w:tr w:rsidR="007A6AC2" w:rsidRPr="00A94EEA" w14:paraId="405C6784" w14:textId="77777777" w:rsidTr="0064018F">
        <w:trPr>
          <w:trHeight w:val="1186"/>
        </w:trPr>
        <w:tc>
          <w:tcPr>
            <w:tcW w:w="4361" w:type="dxa"/>
            <w:gridSpan w:val="3"/>
          </w:tcPr>
          <w:p w14:paraId="22633DA9" w14:textId="77777777" w:rsidR="007A6AC2" w:rsidRPr="00942F6F" w:rsidRDefault="00942F6F" w:rsidP="00B2560B">
            <w:pPr>
              <w:tabs>
                <w:tab w:val="left" w:pos="709"/>
                <w:tab w:val="left" w:pos="1134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942F6F">
              <w:rPr>
                <w:rFonts w:ascii="Arial" w:hAnsi="Arial" w:cs="Arial"/>
                <w:b/>
                <w:u w:val="single"/>
              </w:rPr>
              <w:t>Kepada</w:t>
            </w:r>
            <w:r w:rsidRPr="00942F6F">
              <w:rPr>
                <w:rFonts w:ascii="Arial" w:hAnsi="Arial" w:cs="Arial"/>
                <w:b/>
              </w:rPr>
              <w:t xml:space="preserve"> </w:t>
            </w:r>
          </w:p>
          <w:p w14:paraId="5441314B" w14:textId="77777777" w:rsidR="007A6AC2" w:rsidRPr="00A94EEA" w:rsidRDefault="007A6AC2" w:rsidP="00B2560B">
            <w:pPr>
              <w:tabs>
                <w:tab w:val="left" w:pos="709"/>
                <w:tab w:val="left" w:pos="1134"/>
              </w:tabs>
              <w:spacing w:after="0" w:line="240" w:lineRule="auto"/>
              <w:rPr>
                <w:rFonts w:ascii="Arial" w:hAnsi="Arial" w:cs="Arial"/>
                <w:b/>
                <w:u w:val="single"/>
              </w:rPr>
            </w:pPr>
          </w:p>
          <w:p w14:paraId="640CED39" w14:textId="77777777" w:rsidR="007A6AC2" w:rsidRPr="00A94EEA" w:rsidRDefault="002B4C8E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Kepala Unit Pia Wilayah </w:t>
            </w:r>
            <w:r w:rsidR="00D24BC6">
              <w:rPr>
                <w:rFonts w:ascii="Arial" w:hAnsi="Arial" w:cs="Arial"/>
              </w:rPr>
              <w:t>Surabaya</w:t>
            </w:r>
          </w:p>
          <w:p w14:paraId="5EF5A1E2" w14:textId="77777777" w:rsidR="00A94EEA" w:rsidRDefault="00A94EEA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F32431A" wp14:editId="664503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48260</wp:posOffset>
                      </wp:positionV>
                      <wp:extent cx="2686050" cy="0"/>
                      <wp:effectExtent l="0" t="0" r="1905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6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389AB10" id="Straight Connector 8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.8pt" to="211.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" strokecolor="black [3040]"/>
                  </w:pict>
                </mc:Fallback>
              </mc:AlternateContent>
            </w:r>
          </w:p>
          <w:p w14:paraId="105056D0" w14:textId="77777777" w:rsidR="00345E26" w:rsidRDefault="0064018F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6A6AFE">
              <w:rPr>
                <w:rFonts w:ascii="Arial" w:hAnsi="Arial" w:cs="Arial"/>
              </w:rPr>
              <w:t>c</w:t>
            </w:r>
            <w:r w:rsidR="002B4C8E" w:rsidRPr="00A94EEA">
              <w:rPr>
                <w:rFonts w:ascii="Arial" w:hAnsi="Arial" w:cs="Arial"/>
              </w:rPr>
              <w:t xml:space="preserve">. </w:t>
            </w:r>
            <w:r w:rsidRPr="00A94EEA">
              <w:rPr>
                <w:rFonts w:ascii="Arial" w:hAnsi="Arial" w:cs="Arial"/>
              </w:rPr>
              <w:t xml:space="preserve">General Manager </w:t>
            </w:r>
          </w:p>
          <w:p w14:paraId="751F18C4" w14:textId="77777777" w:rsidR="002B4C8E" w:rsidRDefault="0064018F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</w:rPr>
              <w:t>Pusat Informasi Aeronautika</w:t>
            </w:r>
          </w:p>
          <w:p w14:paraId="450601AD" w14:textId="77777777" w:rsidR="007A6AC2" w:rsidRPr="00A94EEA" w:rsidRDefault="007A6AC2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019" w:type="dxa"/>
          </w:tcPr>
          <w:p w14:paraId="127B2809" w14:textId="77777777" w:rsidR="007A6AC2" w:rsidRPr="00942F6F" w:rsidRDefault="00942F6F" w:rsidP="00B2560B">
            <w:pPr>
              <w:tabs>
                <w:tab w:val="left" w:pos="1168"/>
                <w:tab w:val="left" w:pos="1740"/>
              </w:tabs>
              <w:spacing w:line="240" w:lineRule="auto"/>
              <w:ind w:left="1168" w:hanging="1168"/>
              <w:rPr>
                <w:rFonts w:ascii="Arial" w:hAnsi="Arial" w:cs="Arial"/>
                <w:b/>
                <w:lang w:val="sv-SE"/>
              </w:rPr>
            </w:pPr>
            <w:r w:rsidRPr="00942F6F">
              <w:rPr>
                <w:rFonts w:ascii="Arial" w:hAnsi="Arial" w:cs="Arial"/>
                <w:b/>
                <w:u w:val="single"/>
                <w:lang w:val="sv-SE"/>
              </w:rPr>
              <w:t>Pemohon</w:t>
            </w:r>
            <w:r w:rsidRPr="00942F6F">
              <w:rPr>
                <w:rFonts w:ascii="Arial" w:hAnsi="Arial" w:cs="Arial"/>
                <w:b/>
                <w:lang w:val="sv-SE"/>
              </w:rPr>
              <w:t xml:space="preserve"> </w:t>
            </w:r>
          </w:p>
          <w:p w14:paraId="19BBA11C" w14:textId="36764DA1" w:rsidR="007A6AC2" w:rsidRDefault="002B4C8E" w:rsidP="00A94EEA">
            <w:pPr>
              <w:tabs>
                <w:tab w:val="left" w:pos="1234"/>
              </w:tabs>
              <w:spacing w:after="0" w:line="240" w:lineRule="auto"/>
              <w:ind w:left="2085" w:hanging="2085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  <w:lang w:val="sv-SE"/>
              </w:rPr>
              <w:t>Nama</w:t>
            </w:r>
            <w:r w:rsidR="006A673A">
              <w:rPr>
                <w:rFonts w:ascii="Arial" w:hAnsi="Arial" w:cs="Arial"/>
              </w:rPr>
              <w:t xml:space="preserve">      </w:t>
            </w:r>
            <w:r w:rsidR="00A94EEA">
              <w:rPr>
                <w:rFonts w:ascii="Arial" w:hAnsi="Arial" w:cs="Arial"/>
              </w:rPr>
              <w:t>:</w:t>
            </w:r>
            <w:r w:rsidR="009A28D3">
              <w:rPr>
                <w:rFonts w:ascii="Arial" w:hAnsi="Arial" w:cs="Arial"/>
              </w:rPr>
              <w:t xml:space="preserve">  </w:t>
            </w:r>
            <w:sdt>
              <w:sdtPr>
                <w:rPr>
                  <w:rFonts w:ascii="Arial" w:hAnsi="Arial" w:cs="Arial"/>
                </w:rPr>
                <w:alias w:val="NAMA"/>
                <w:tag w:val="NAMA"/>
                <w:id w:val="2147164498"/>
                <w:lock w:val="sdtLocked"/>
                <w:placeholder>
                  <w:docPart w:val="E689BAA904DD4011BAB916B209F49F5B"/>
                </w:placeholder>
                <w:dropDownList>
                  <w:listItem w:displayText="IBNU HARGIYANTO" w:value="IBNU HARGIYANTO"/>
                  <w:listItem w:displayText="ARI YUWONO" w:value="ARI YUWONO"/>
                  <w:listItem w:displayText="IWAN YUNARIAWAN" w:value="IWAN YUNARIAWAN"/>
                  <w:listItem w:displayText="SETIYADI" w:value="SETIYADI"/>
                  <w:listItem w:displayText="JOKO SURYANTO" w:value="JOKO SURYANTO"/>
                  <w:listItem w:displayText="DEDY INDARKHO" w:value="DEDY INDARKHO"/>
                </w:dropDownList>
              </w:sdtPr>
              <w:sdtContent>
                <w:r w:rsidR="006A673A">
                  <w:rPr>
                    <w:rFonts w:ascii="Arial" w:hAnsi="Arial" w:cs="Arial"/>
                  </w:rPr>
                  <w:t>IBNU HARGIYANTO</w:t>
                </w:r>
              </w:sdtContent>
            </w:sdt>
          </w:p>
          <w:p w14:paraId="4E207FB8" w14:textId="77777777" w:rsidR="00A94EEA" w:rsidRPr="00A94EEA" w:rsidRDefault="00A94EEA" w:rsidP="00A94EEA">
            <w:pPr>
              <w:tabs>
                <w:tab w:val="left" w:pos="1234"/>
              </w:tabs>
              <w:spacing w:after="0" w:line="240" w:lineRule="auto"/>
              <w:ind w:left="1943" w:hanging="1943"/>
              <w:rPr>
                <w:rFonts w:ascii="Arial" w:hAnsi="Arial" w:cs="Arial"/>
              </w:rPr>
            </w:pPr>
          </w:p>
          <w:p w14:paraId="4FD099CC" w14:textId="2662D962" w:rsidR="007A6AC2" w:rsidRPr="00A94EEA" w:rsidRDefault="002B4C8E" w:rsidP="00A94EEA">
            <w:pPr>
              <w:tabs>
                <w:tab w:val="left" w:pos="1234"/>
              </w:tabs>
              <w:spacing w:after="0" w:line="240" w:lineRule="auto"/>
              <w:ind w:left="2085" w:hanging="2085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</w:rPr>
              <w:t>Jabatan</w:t>
            </w:r>
            <w:r w:rsidR="006A673A">
              <w:rPr>
                <w:rFonts w:ascii="Arial" w:hAnsi="Arial" w:cs="Arial"/>
              </w:rPr>
              <w:t xml:space="preserve">   </w:t>
            </w:r>
            <w:r w:rsidR="00A94EEA">
              <w:rPr>
                <w:rFonts w:ascii="Arial" w:hAnsi="Arial" w:cs="Arial"/>
              </w:rPr>
              <w:t>:</w:t>
            </w:r>
            <w:r w:rsidR="009A28D3">
              <w:rPr>
                <w:rFonts w:ascii="Arial" w:hAnsi="Arial" w:cs="Arial"/>
              </w:rPr>
              <w:t xml:space="preserve"> </w:t>
            </w:r>
            <w:r w:rsidR="001E4981">
              <w:rPr>
                <w:rFonts w:ascii="Arial" w:hAnsi="Arial" w:cs="Arial"/>
                <w:lang w:val="en-US"/>
              </w:rPr>
              <w:t xml:space="preserve"> </w:t>
            </w:r>
            <w:r w:rsidR="009A28D3">
              <w:rPr>
                <w:rFonts w:ascii="Arial" w:hAnsi="Arial" w:cs="Arial"/>
              </w:rPr>
              <w:t>MANAGER OPERASI</w:t>
            </w:r>
            <w:r w:rsidR="006A673A">
              <w:rPr>
                <w:rFonts w:ascii="Arial" w:hAnsi="Arial" w:cs="Arial"/>
              </w:rPr>
              <w:t xml:space="preserve"> APP/TWR </w:t>
            </w:r>
            <w:r w:rsidR="00B77A5F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1446580276"/>
                <w:lock w:val="sdtLocked"/>
                <w:placeholder>
                  <w:docPart w:val="E689BAA904DD4011BAB916B209F49F5B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6A673A">
                  <w:rPr>
                    <w:rFonts w:ascii="Arial" w:hAnsi="Arial" w:cs="Arial"/>
                  </w:rPr>
                  <w:t>2</w:t>
                </w:r>
              </w:sdtContent>
            </w:sdt>
          </w:p>
          <w:p w14:paraId="10A90CCA" w14:textId="77777777" w:rsidR="007A6AC2" w:rsidRPr="00A94EEA" w:rsidRDefault="007A6AC2" w:rsidP="00A94EEA">
            <w:pPr>
              <w:tabs>
                <w:tab w:val="left" w:pos="1943"/>
              </w:tabs>
              <w:spacing w:after="0" w:line="240" w:lineRule="auto"/>
              <w:ind w:left="1666" w:hanging="1666"/>
              <w:rPr>
                <w:rFonts w:ascii="Arial" w:hAnsi="Arial" w:cs="Arial"/>
                <w:lang w:val="sv-SE"/>
              </w:rPr>
            </w:pPr>
          </w:p>
        </w:tc>
      </w:tr>
      <w:tr w:rsidR="007A6AC2" w:rsidRPr="00A94EEA" w14:paraId="1744F844" w14:textId="77777777" w:rsidTr="008B5DC0">
        <w:trPr>
          <w:trHeight w:val="1278"/>
        </w:trPr>
        <w:tc>
          <w:tcPr>
            <w:tcW w:w="9380" w:type="dxa"/>
            <w:gridSpan w:val="4"/>
            <w:vAlign w:val="center"/>
          </w:tcPr>
          <w:p w14:paraId="33FC0D65" w14:textId="77777777" w:rsidR="007A6AC2" w:rsidRPr="00471F28" w:rsidRDefault="00471F28" w:rsidP="008B5DC0">
            <w:pPr>
              <w:tabs>
                <w:tab w:val="left" w:pos="1985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>Jenis</w:t>
            </w:r>
            <w:r w:rsidR="007A6AC2" w:rsidRPr="00471F28">
              <w:rPr>
                <w:rFonts w:ascii="Arial" w:hAnsi="Arial" w:cs="Arial"/>
              </w:rPr>
              <w:t xml:space="preserve"> NOTAM :</w:t>
            </w:r>
          </w:p>
          <w:p w14:paraId="679A9862" w14:textId="15D141E4" w:rsidR="007A6AC2" w:rsidRPr="00471F28" w:rsidRDefault="007A6AC2" w:rsidP="008B5DC0">
            <w:pPr>
              <w:tabs>
                <w:tab w:val="left" w:pos="1985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B47FE1" wp14:editId="67D359A9">
                      <wp:simplePos x="0" y="0"/>
                      <wp:positionH relativeFrom="column">
                        <wp:posOffset>3943985</wp:posOffset>
                      </wp:positionH>
                      <wp:positionV relativeFrom="paragraph">
                        <wp:posOffset>106045</wp:posOffset>
                      </wp:positionV>
                      <wp:extent cx="311150" cy="243840"/>
                      <wp:effectExtent l="0" t="0" r="12700" b="22860"/>
                      <wp:wrapNone/>
                      <wp:docPr id="4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1150" cy="243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1775514955"/>
                                    <w14:checkbox>
                                      <w14:checked w14:val="1"/>
                                      <w14:checkedState w14:val="0474" w14:font="Times New Roman"/>
                                      <w14:uncheckedState w14:val="2610" w14:font="MS Gothic"/>
                                    </w14:checkbox>
                                  </w:sdtPr>
                                  <w:sdtContent>
                                    <w:p w14:paraId="3B0DD931" w14:textId="4ED57442" w:rsidR="00FA12D8" w:rsidRDefault="006A673A" w:rsidP="00FA12D8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</w:rPr>
                                        <w:t>Ѵ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B47FE1" id="Rectangle 11" o:spid="_x0000_s1026" style="position:absolute;margin-left:310.55pt;margin-top:8.35pt;width:24.5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">
                      <v:textbox>
                        <w:txbxContent>
                          <w:sdt>
                            <w:sdtPr>
                              <w:id w:val="1775514955"/>
                              <w14:checkbox>
                                <w14:checked w14:val="1"/>
                                <w14:checkedState w14:val="0474" w14:font="Times New Roman"/>
                                <w14:uncheckedState w14:val="2610" w14:font="MS Gothic"/>
                              </w14:checkbox>
                            </w:sdtPr>
                            <w:sdtContent>
                              <w:p w14:paraId="3B0DD931" w14:textId="4ED57442" w:rsidR="00FA12D8" w:rsidRDefault="006A673A" w:rsidP="00FA12D8">
                                <w:pPr>
                                  <w:jc w:val="center"/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Ѵ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</w:pict>
                </mc:Fallback>
              </mc:AlternateContent>
            </w:r>
            <w:r w:rsidRPr="00471F2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111F159" wp14:editId="5864CD64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113665</wp:posOffset>
                      </wp:positionV>
                      <wp:extent cx="311150" cy="243840"/>
                      <wp:effectExtent l="0" t="0" r="12700" b="22860"/>
                      <wp:wrapNone/>
                      <wp:docPr id="3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1150" cy="243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-634260046"/>
                                    <w14:checkbox>
                                      <w14:checked w14:val="0"/>
                                      <w14:checkedState w14:val="0474" w14:font="Times New Roman"/>
                                      <w14:uncheckedState w14:val="2610" w14:font="MS Gothic"/>
                                    </w14:checkbox>
                                  </w:sdtPr>
                                  <w:sdtContent>
                                    <w:p w14:paraId="70202460" w14:textId="6B0BD4ED" w:rsidR="00FA12D8" w:rsidRDefault="00836F8F" w:rsidP="00FA12D8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11F159" id="Rectangle 9" o:spid="_x0000_s1027" style="position:absolute;margin-left:5.25pt;margin-top:8.95pt;width:24.5pt;height:1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">
                      <v:textbox>
                        <w:txbxContent>
                          <w:sdt>
                            <w:sdtPr>
                              <w:id w:val="-634260046"/>
                              <w14:checkbox>
                                <w14:checked w14:val="0"/>
                                <w14:checkedState w14:val="0474" w14:font="Times New Roman"/>
                                <w14:uncheckedState w14:val="2610" w14:font="MS Gothic"/>
                              </w14:checkbox>
                            </w:sdtPr>
                            <w:sdtContent>
                              <w:p w14:paraId="70202460" w14:textId="6B0BD4ED" w:rsidR="00FA12D8" w:rsidRDefault="00836F8F" w:rsidP="00FA12D8">
                                <w:pPr>
                                  <w:jc w:val="center"/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</w:pict>
                </mc:Fallback>
              </mc:AlternateContent>
            </w:r>
            <w:r w:rsidRPr="00471F2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2866B2" wp14:editId="5EF88DAF">
                      <wp:simplePos x="0" y="0"/>
                      <wp:positionH relativeFrom="column">
                        <wp:posOffset>1933575</wp:posOffset>
                      </wp:positionH>
                      <wp:positionV relativeFrom="paragraph">
                        <wp:posOffset>106045</wp:posOffset>
                      </wp:positionV>
                      <wp:extent cx="311150" cy="243840"/>
                      <wp:effectExtent l="0" t="0" r="12700" b="22860"/>
                      <wp:wrapNone/>
                      <wp:docPr id="1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1150" cy="243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1340579812"/>
                                    <w14:checkbox>
                                      <w14:checked w14:val="0"/>
                                      <w14:checkedState w14:val="0474" w14:font="Times New Roman"/>
                                      <w14:uncheckedState w14:val="2610" w14:font="MS Gothic"/>
                                    </w14:checkbox>
                                  </w:sdtPr>
                                  <w:sdtContent>
                                    <w:p w14:paraId="226B8420" w14:textId="1067D00F" w:rsidR="00FA12D8" w:rsidRDefault="000E3245" w:rsidP="00FA12D8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2866B2" id="Rectangle 10" o:spid="_x0000_s1028" style="position:absolute;margin-left:152.25pt;margin-top:8.35pt;width:24.5pt;height:1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">
                      <v:textbox>
                        <w:txbxContent>
                          <w:sdt>
                            <w:sdtPr>
                              <w:id w:val="1340579812"/>
                              <w14:checkbox>
                                <w14:checked w14:val="0"/>
                                <w14:checkedState w14:val="0474" w14:font="Times New Roman"/>
                                <w14:uncheckedState w14:val="2610" w14:font="MS Gothic"/>
                              </w14:checkbox>
                            </w:sdtPr>
                            <w:sdtContent>
                              <w:p w14:paraId="226B8420" w14:textId="1067D00F" w:rsidR="00FA12D8" w:rsidRDefault="000E3245" w:rsidP="00FA12D8">
                                <w:pPr>
                                  <w:jc w:val="center"/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</w:pict>
                </mc:Fallback>
              </mc:AlternateContent>
            </w:r>
          </w:p>
          <w:p w14:paraId="30D4C663" w14:textId="77777777" w:rsidR="002B4C8E" w:rsidRPr="00471F28" w:rsidRDefault="00A94EEA" w:rsidP="008B5DC0">
            <w:pPr>
              <w:tabs>
                <w:tab w:val="left" w:pos="3686"/>
                <w:tab w:val="left" w:pos="6804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 xml:space="preserve">           </w:t>
            </w:r>
            <w:r w:rsidR="007A6AC2" w:rsidRPr="00471F28">
              <w:rPr>
                <w:rFonts w:ascii="Arial" w:hAnsi="Arial" w:cs="Arial"/>
              </w:rPr>
              <w:t>NOTAM</w:t>
            </w:r>
            <w:r w:rsidR="00471F28" w:rsidRPr="00471F28">
              <w:rPr>
                <w:rFonts w:ascii="Arial" w:hAnsi="Arial" w:cs="Arial"/>
              </w:rPr>
              <w:t xml:space="preserve"> New</w:t>
            </w:r>
            <w:r w:rsidR="002B4C8E" w:rsidRPr="00471F28">
              <w:rPr>
                <w:rFonts w:ascii="Arial" w:hAnsi="Arial" w:cs="Arial"/>
              </w:rPr>
              <w:tab/>
            </w:r>
            <w:r w:rsidR="007A6AC2" w:rsidRPr="00471F28">
              <w:rPr>
                <w:rFonts w:ascii="Arial" w:hAnsi="Arial" w:cs="Arial"/>
              </w:rPr>
              <w:t>NOTAM</w:t>
            </w:r>
            <w:r w:rsidR="002B4C8E" w:rsidRPr="00471F28">
              <w:rPr>
                <w:rFonts w:ascii="Arial" w:hAnsi="Arial" w:cs="Arial"/>
              </w:rPr>
              <w:t xml:space="preserve"> Replace</w:t>
            </w:r>
            <w:r w:rsidR="002B4C8E" w:rsidRPr="00471F28">
              <w:rPr>
                <w:rFonts w:ascii="Arial" w:hAnsi="Arial" w:cs="Arial"/>
              </w:rPr>
              <w:tab/>
            </w:r>
            <w:r w:rsidR="007A6AC2" w:rsidRPr="00471F28">
              <w:rPr>
                <w:rFonts w:ascii="Arial" w:hAnsi="Arial" w:cs="Arial"/>
              </w:rPr>
              <w:t>NOTAM</w:t>
            </w:r>
            <w:r w:rsidR="002B4C8E" w:rsidRPr="00471F28">
              <w:rPr>
                <w:rFonts w:ascii="Arial" w:hAnsi="Arial" w:cs="Arial"/>
              </w:rPr>
              <w:t xml:space="preserve"> Cancel</w:t>
            </w:r>
          </w:p>
          <w:p w14:paraId="36272862" w14:textId="250DDC3B" w:rsidR="008B5DC0" w:rsidRPr="00471F28" w:rsidRDefault="00A94EEA" w:rsidP="008B5DC0">
            <w:pPr>
              <w:tabs>
                <w:tab w:val="left" w:pos="3686"/>
                <w:tab w:val="left" w:pos="6804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 xml:space="preserve"> </w:t>
            </w:r>
            <w:r w:rsidR="002B4C8E" w:rsidRPr="00471F28">
              <w:rPr>
                <w:rFonts w:ascii="Arial" w:hAnsi="Arial" w:cs="Arial"/>
              </w:rPr>
              <w:tab/>
              <w:t>Nomor</w:t>
            </w:r>
            <w:r w:rsidR="002B4C8E" w:rsidRPr="00471F28">
              <w:rPr>
                <w:rFonts w:ascii="Arial" w:hAnsi="Arial" w:cs="Arial"/>
              </w:rPr>
              <w:tab/>
            </w:r>
            <w:r w:rsidR="00B27109" w:rsidRPr="00B27109">
              <w:rPr>
                <w:rStyle w:val="markedcontent"/>
                <w:rFonts w:ascii="Arial" w:hAnsi="Arial" w:cs="Arial"/>
                <w:lang w:val="en-US"/>
              </w:rPr>
              <w:t xml:space="preserve"> </w:t>
            </w:r>
            <w:r w:rsidR="00836F8F">
              <w:rPr>
                <w:rStyle w:val="markedcontent"/>
                <w:rFonts w:ascii="Arial" w:hAnsi="Arial" w:cs="Arial"/>
                <w:lang w:val="en-US"/>
              </w:rPr>
              <w:t>No</w:t>
            </w:r>
            <w:r w:rsidR="00AF3BEA">
              <w:rPr>
                <w:rStyle w:val="markedcontent"/>
                <w:rFonts w:ascii="Arial" w:hAnsi="Arial" w:cs="Arial"/>
                <w:lang w:val="en-US"/>
              </w:rPr>
              <w:t>.</w:t>
            </w:r>
            <w:r w:rsidR="00836F8F" w:rsidRPr="006A673A">
              <w:rPr>
                <w:rStyle w:val="markedcontent"/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B75678" w:rsidRPr="006A673A">
              <w:rPr>
                <w:rStyle w:val="markedcontent"/>
                <w:rFonts w:ascii="Arial" w:hAnsi="Arial" w:cs="Arial"/>
                <w:b/>
                <w:bCs/>
                <w:lang w:val="en-US"/>
              </w:rPr>
              <w:t>A</w:t>
            </w:r>
            <w:r w:rsidR="00DF1BD9">
              <w:rPr>
                <w:rStyle w:val="markedcontent"/>
                <w:rFonts w:ascii="Arial" w:hAnsi="Arial" w:cs="Arial"/>
                <w:b/>
                <w:bCs/>
                <w:lang w:val="en-US"/>
              </w:rPr>
              <w:t>2341</w:t>
            </w:r>
            <w:r w:rsidR="00C86041">
              <w:rPr>
                <w:rStyle w:val="markedcontent"/>
                <w:rFonts w:ascii="Arial" w:hAnsi="Arial" w:cs="Arial"/>
                <w:lang w:val="en-US"/>
              </w:rPr>
              <w:t>/26</w:t>
            </w:r>
          </w:p>
        </w:tc>
      </w:tr>
      <w:tr w:rsidR="00C01F1A" w:rsidRPr="00A94EEA" w14:paraId="182096AE" w14:textId="77777777" w:rsidTr="009F271E">
        <w:trPr>
          <w:trHeight w:val="487"/>
        </w:trPr>
        <w:tc>
          <w:tcPr>
            <w:tcW w:w="3227" w:type="dxa"/>
            <w:vAlign w:val="center"/>
          </w:tcPr>
          <w:p w14:paraId="4BF5192D" w14:textId="77777777" w:rsidR="00C01F1A" w:rsidRPr="00471F28" w:rsidRDefault="00C01F1A" w:rsidP="00471F28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Lokasi</w:t>
            </w:r>
          </w:p>
        </w:tc>
        <w:tc>
          <w:tcPr>
            <w:tcW w:w="6153" w:type="dxa"/>
            <w:gridSpan w:val="3"/>
            <w:vAlign w:val="center"/>
          </w:tcPr>
          <w:p w14:paraId="14D3B056" w14:textId="794B51FF" w:rsidR="00C01F1A" w:rsidRPr="00F909D2" w:rsidRDefault="0034435E" w:rsidP="00471F28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WA</w:t>
            </w:r>
            <w:r w:rsidR="00540C1B">
              <w:rPr>
                <w:rFonts w:ascii="Arial" w:hAnsi="Arial" w:cs="Arial"/>
              </w:rPr>
              <w:t>AF</w:t>
            </w:r>
          </w:p>
        </w:tc>
      </w:tr>
      <w:tr w:rsidR="00C01F1A" w:rsidRPr="00A94EEA" w14:paraId="20365863" w14:textId="77777777" w:rsidTr="00C01F1A">
        <w:trPr>
          <w:trHeight w:val="633"/>
        </w:trPr>
        <w:tc>
          <w:tcPr>
            <w:tcW w:w="3227" w:type="dxa"/>
            <w:vAlign w:val="center"/>
          </w:tcPr>
          <w:p w14:paraId="354156F8" w14:textId="77777777" w:rsidR="00C01F1A" w:rsidRPr="00471F28" w:rsidRDefault="00C01F1A" w:rsidP="008B5DC0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>Waktu Mulai Pelaksanaan</w:t>
            </w:r>
          </w:p>
        </w:tc>
        <w:tc>
          <w:tcPr>
            <w:tcW w:w="6153" w:type="dxa"/>
            <w:gridSpan w:val="3"/>
            <w:vAlign w:val="center"/>
          </w:tcPr>
          <w:p w14:paraId="26B2460E" w14:textId="49891A5F" w:rsidR="00C01F1A" w:rsidRPr="00471F28" w:rsidRDefault="006B2E61" w:rsidP="006B2E61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6B2E61">
              <w:rPr>
                <w:rFonts w:ascii="Arial" w:hAnsi="Arial" w:cs="Arial"/>
              </w:rPr>
              <w:t xml:space="preserve">Tanggal: </w:t>
            </w:r>
            <w:r w:rsidR="006A673A">
              <w:rPr>
                <w:rFonts w:ascii="Arial" w:hAnsi="Arial" w:cs="Arial"/>
              </w:rPr>
              <w:t>0</w:t>
            </w:r>
            <w:r w:rsidR="00DF1BD9">
              <w:rPr>
                <w:rFonts w:ascii="Arial" w:hAnsi="Arial" w:cs="Arial"/>
              </w:rPr>
              <w:t>6</w:t>
            </w:r>
            <w:r w:rsidR="006A673A">
              <w:rPr>
                <w:rFonts w:ascii="Arial" w:hAnsi="Arial" w:cs="Arial"/>
              </w:rPr>
              <w:t xml:space="preserve"> JU</w:t>
            </w:r>
            <w:r w:rsidR="00DF1BD9">
              <w:rPr>
                <w:rFonts w:ascii="Arial" w:hAnsi="Arial" w:cs="Arial"/>
              </w:rPr>
              <w:t>LI</w:t>
            </w:r>
            <w:r w:rsidR="00540C1B">
              <w:rPr>
                <w:rFonts w:ascii="Arial" w:hAnsi="Arial" w:cs="Arial"/>
              </w:rPr>
              <w:t xml:space="preserve"> </w:t>
            </w:r>
            <w:r w:rsidR="00105965">
              <w:rPr>
                <w:rFonts w:ascii="Arial" w:hAnsi="Arial" w:cs="Arial"/>
                <w:lang w:val="en-US"/>
              </w:rPr>
              <w:t>202</w:t>
            </w:r>
            <w:r w:rsidR="00E91FA6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lang w:val="en-US"/>
              </w:rPr>
              <w:t>Pukul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: </w:t>
            </w:r>
            <w:r w:rsidR="006A673A">
              <w:rPr>
                <w:rFonts w:ascii="Arial" w:hAnsi="Arial" w:cs="Arial"/>
                <w:lang w:val="en-US"/>
              </w:rPr>
              <w:t>1</w:t>
            </w:r>
            <w:r w:rsidR="00DF1BD9">
              <w:rPr>
                <w:rFonts w:ascii="Arial" w:hAnsi="Arial" w:cs="Arial"/>
                <w:lang w:val="en-US"/>
              </w:rPr>
              <w:t>4</w:t>
            </w:r>
            <w:r w:rsidR="00C86041">
              <w:rPr>
                <w:rFonts w:ascii="Arial" w:hAnsi="Arial" w:cs="Arial"/>
                <w:lang w:val="en-US"/>
              </w:rPr>
              <w:t>.0</w:t>
            </w:r>
            <w:r w:rsidR="00540C1B">
              <w:rPr>
                <w:rFonts w:ascii="Arial" w:hAnsi="Arial" w:cs="Arial"/>
                <w:lang w:val="en-US"/>
              </w:rPr>
              <w:t>0</w:t>
            </w:r>
            <w:r w:rsidRPr="006B2E61">
              <w:rPr>
                <w:rFonts w:ascii="Arial" w:hAnsi="Arial" w:cs="Arial"/>
              </w:rPr>
              <w:t xml:space="preserve"> UTC </w:t>
            </w:r>
          </w:p>
        </w:tc>
      </w:tr>
      <w:tr w:rsidR="00C01F1A" w:rsidRPr="00A94EEA" w14:paraId="7A51911C" w14:textId="77777777" w:rsidTr="00C01F1A">
        <w:trPr>
          <w:trHeight w:val="572"/>
        </w:trPr>
        <w:tc>
          <w:tcPr>
            <w:tcW w:w="3227" w:type="dxa"/>
            <w:vAlign w:val="center"/>
          </w:tcPr>
          <w:p w14:paraId="5FE98483" w14:textId="77777777" w:rsidR="00C01F1A" w:rsidRPr="00471F28" w:rsidRDefault="00C01F1A" w:rsidP="008B5DC0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>Waktu Selesai Pelaksanaan</w:t>
            </w:r>
          </w:p>
        </w:tc>
        <w:tc>
          <w:tcPr>
            <w:tcW w:w="6153" w:type="dxa"/>
            <w:gridSpan w:val="3"/>
            <w:vAlign w:val="center"/>
          </w:tcPr>
          <w:p w14:paraId="1C8D786C" w14:textId="6617F322" w:rsidR="00C01F1A" w:rsidRPr="00DE0CA8" w:rsidRDefault="00C01F1A" w:rsidP="006B2E61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C01F1A" w:rsidRPr="00A94EEA" w14:paraId="331AAC81" w14:textId="77777777" w:rsidTr="009F271E">
        <w:trPr>
          <w:trHeight w:val="343"/>
        </w:trPr>
        <w:tc>
          <w:tcPr>
            <w:tcW w:w="3227" w:type="dxa"/>
            <w:vAlign w:val="center"/>
          </w:tcPr>
          <w:p w14:paraId="2638E31F" w14:textId="77777777" w:rsidR="00C01F1A" w:rsidRPr="00471F28" w:rsidRDefault="00C01F1A" w:rsidP="008B5DC0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>Jadwal Spesifik (jika ada)</w:t>
            </w:r>
          </w:p>
          <w:p w14:paraId="6F6DF127" w14:textId="77777777" w:rsidR="00C01F1A" w:rsidRPr="00471F28" w:rsidRDefault="00C01F1A" w:rsidP="008B5DC0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153" w:type="dxa"/>
            <w:gridSpan w:val="3"/>
            <w:vAlign w:val="center"/>
          </w:tcPr>
          <w:p w14:paraId="67C95DA7" w14:textId="42C17EC5" w:rsidR="00123E7A" w:rsidRPr="006D5F29" w:rsidRDefault="00123E7A" w:rsidP="006B2E61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7A6AC2" w:rsidRPr="00A94EEA" w14:paraId="0128A1E4" w14:textId="77777777" w:rsidTr="009F271E">
        <w:trPr>
          <w:trHeight w:val="2504"/>
        </w:trPr>
        <w:tc>
          <w:tcPr>
            <w:tcW w:w="9380" w:type="dxa"/>
            <w:gridSpan w:val="4"/>
            <w:tcBorders>
              <w:bottom w:val="single" w:sz="4" w:space="0" w:color="auto"/>
            </w:tcBorders>
          </w:tcPr>
          <w:p w14:paraId="2AB6B170" w14:textId="652E1830" w:rsidR="001027BB" w:rsidRDefault="00D030C8" w:rsidP="00D030C8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Cs w:val="18"/>
                <w:lang w:val="en-US"/>
              </w:rPr>
            </w:pPr>
            <w:proofErr w:type="spellStart"/>
            <w:r w:rsidRPr="001027BB">
              <w:rPr>
                <w:rFonts w:ascii="Arial" w:hAnsi="Arial" w:cs="Arial"/>
                <w:szCs w:val="18"/>
                <w:lang w:val="en-US"/>
              </w:rPr>
              <w:t>Deskripsi</w:t>
            </w:r>
            <w:proofErr w:type="spellEnd"/>
            <w:r w:rsidRPr="001027BB">
              <w:rPr>
                <w:rFonts w:ascii="Arial" w:hAnsi="Arial" w:cs="Arial"/>
                <w:szCs w:val="18"/>
                <w:lang w:val="en-US"/>
              </w:rPr>
              <w:t xml:space="preserve"> </w:t>
            </w:r>
            <w:proofErr w:type="spellStart"/>
            <w:r w:rsidRPr="001027BB">
              <w:rPr>
                <w:rFonts w:ascii="Arial" w:hAnsi="Arial" w:cs="Arial"/>
                <w:szCs w:val="18"/>
                <w:lang w:val="en-US"/>
              </w:rPr>
              <w:t>Informasi</w:t>
            </w:r>
            <w:proofErr w:type="spellEnd"/>
            <w:r w:rsidRPr="001027BB">
              <w:rPr>
                <w:rFonts w:ascii="Arial" w:hAnsi="Arial" w:cs="Arial"/>
                <w:szCs w:val="18"/>
                <w:lang w:val="en-US"/>
              </w:rPr>
              <w:t xml:space="preserve"> </w:t>
            </w:r>
            <w:proofErr w:type="gramStart"/>
            <w:r w:rsidRPr="001027BB">
              <w:rPr>
                <w:rFonts w:ascii="Arial" w:hAnsi="Arial" w:cs="Arial"/>
                <w:szCs w:val="18"/>
                <w:lang w:val="en-US"/>
              </w:rPr>
              <w:t>Notam :</w:t>
            </w:r>
            <w:proofErr w:type="gramEnd"/>
          </w:p>
          <w:p w14:paraId="0F08858E" w14:textId="77777777" w:rsidR="00AF3BEA" w:rsidRPr="001027BB" w:rsidRDefault="00AF3BEA" w:rsidP="00D030C8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Cs w:val="18"/>
                <w:lang w:val="en-US"/>
              </w:rPr>
            </w:pPr>
          </w:p>
          <w:p w14:paraId="36F21BFE" w14:textId="600943AA" w:rsidR="002F1613" w:rsidRPr="001027BB" w:rsidRDefault="00836F8F" w:rsidP="001027BB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Cs w:val="18"/>
                <w:lang w:val="en-US"/>
              </w:rPr>
            </w:pPr>
            <w:r>
              <w:rPr>
                <w:rFonts w:ascii="Arial" w:hAnsi="Arial" w:cs="Arial"/>
                <w:szCs w:val="18"/>
              </w:rPr>
              <w:t>Cancel Notam No. A</w:t>
            </w:r>
            <w:r w:rsidR="00DF1BD9">
              <w:rPr>
                <w:rFonts w:ascii="Arial" w:hAnsi="Arial" w:cs="Arial"/>
                <w:szCs w:val="18"/>
              </w:rPr>
              <w:t>2341</w:t>
            </w:r>
            <w:r w:rsidR="00540C1B">
              <w:rPr>
                <w:rFonts w:ascii="Arial" w:hAnsi="Arial" w:cs="Arial"/>
                <w:szCs w:val="18"/>
              </w:rPr>
              <w:t>/2</w:t>
            </w:r>
            <w:r w:rsidR="00E91FA6">
              <w:rPr>
                <w:rFonts w:ascii="Arial" w:hAnsi="Arial" w:cs="Arial"/>
                <w:szCs w:val="18"/>
              </w:rPr>
              <w:t>6</w:t>
            </w:r>
            <w:r w:rsidR="00CA634F" w:rsidRPr="001027BB">
              <w:rPr>
                <w:rFonts w:ascii="Arial" w:hAnsi="Arial" w:cs="Arial"/>
                <w:szCs w:val="18"/>
                <w:lang w:val="en-US"/>
              </w:rPr>
              <w:t xml:space="preserve">                                                        </w:t>
            </w:r>
          </w:p>
        </w:tc>
      </w:tr>
      <w:tr w:rsidR="000126B2" w:rsidRPr="00A94EEA" w14:paraId="1D156DD0" w14:textId="77777777" w:rsidTr="0094088A">
        <w:trPr>
          <w:trHeight w:val="720"/>
        </w:trPr>
        <w:tc>
          <w:tcPr>
            <w:tcW w:w="9380" w:type="dxa"/>
            <w:gridSpan w:val="4"/>
            <w:tcBorders>
              <w:bottom w:val="single" w:sz="4" w:space="0" w:color="auto"/>
            </w:tcBorders>
          </w:tcPr>
          <w:p w14:paraId="73D71389" w14:textId="0407B4FC" w:rsidR="000126B2" w:rsidRPr="00AF3BEA" w:rsidRDefault="003F7314" w:rsidP="000126B2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D728EC">
              <w:rPr>
                <w:rFonts w:ascii="Arial" w:hAnsi="Arial" w:cs="Arial"/>
              </w:rPr>
              <w:t>Dokumen Pendukung (jika ada)</w:t>
            </w:r>
            <w:r w:rsidR="00907F8B">
              <w:rPr>
                <w:rFonts w:ascii="Arial" w:hAnsi="Arial" w:cs="Arial"/>
              </w:rPr>
              <w:t xml:space="preserve">: </w:t>
            </w:r>
          </w:p>
        </w:tc>
      </w:tr>
      <w:tr w:rsidR="00471F28" w:rsidRPr="00A94EEA" w14:paraId="0D8A4845" w14:textId="77777777" w:rsidTr="00EE0C64">
        <w:trPr>
          <w:trHeight w:val="70"/>
        </w:trPr>
        <w:tc>
          <w:tcPr>
            <w:tcW w:w="4077" w:type="dxa"/>
            <w:gridSpan w:val="2"/>
            <w:vAlign w:val="center"/>
          </w:tcPr>
          <w:p w14:paraId="5A228A2B" w14:textId="34920EED" w:rsidR="00471F28" w:rsidRPr="00A94EEA" w:rsidRDefault="00471F28" w:rsidP="00B2560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Pemohon</w:t>
            </w:r>
          </w:p>
        </w:tc>
        <w:tc>
          <w:tcPr>
            <w:tcW w:w="5303" w:type="dxa"/>
            <w:gridSpan w:val="2"/>
            <w:vAlign w:val="center"/>
          </w:tcPr>
          <w:p w14:paraId="7A1B8A01" w14:textId="77777777" w:rsidR="00471F28" w:rsidRPr="00471F28" w:rsidRDefault="00471F28" w:rsidP="00B2560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471F28">
              <w:rPr>
                <w:rFonts w:ascii="Arial" w:hAnsi="Arial" w:cs="Arial"/>
                <w:b/>
              </w:rPr>
              <w:t>Kontak Pemohon</w:t>
            </w:r>
          </w:p>
        </w:tc>
      </w:tr>
      <w:tr w:rsidR="00471F28" w:rsidRPr="00A94EEA" w14:paraId="7302ECE9" w14:textId="77777777" w:rsidTr="00EE0C64">
        <w:trPr>
          <w:trHeight w:val="1405"/>
        </w:trPr>
        <w:tc>
          <w:tcPr>
            <w:tcW w:w="4077" w:type="dxa"/>
            <w:gridSpan w:val="2"/>
            <w:vAlign w:val="bottom"/>
          </w:tcPr>
          <w:p w14:paraId="4D0C214E" w14:textId="481DCC5A" w:rsidR="009F271E" w:rsidRDefault="00780CBF" w:rsidP="003C2F21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 wp14:anchorId="1D8F9877" wp14:editId="2564B4DD">
                  <wp:extent cx="932815" cy="393245"/>
                  <wp:effectExtent l="0" t="0" r="635" b="6985"/>
                  <wp:docPr id="129330728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307287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2815" cy="393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1553067101"/>
              <w:lock w:val="sdtLocked"/>
              <w:placeholder>
                <w:docPart w:val="DefaultPlaceholder_1081868575"/>
              </w:placeholder>
              <w:comboBox>
                <w:listItem w:displayText="IBNU HARGIYANTO" w:value="IBNU HARGIYANTO"/>
                <w:listItem w:displayText="ARI YUWONO" w:value="ARI YUWONO"/>
                <w:listItem w:displayText="DEDY INDARKHO" w:value="DEDY INDARKHO"/>
                <w:listItem w:displayText="IWAN YUNARIAWAN" w:value="IWAN YUNARIAWAN"/>
                <w:listItem w:displayText="SETIYADI" w:value="SETIYADI"/>
              </w:comboBox>
            </w:sdtPr>
            <w:sdtContent>
              <w:p w14:paraId="4F12CC07" w14:textId="4CCF7437" w:rsidR="00FA12D8" w:rsidRDefault="006A673A" w:rsidP="009F271E">
                <w:pPr>
                  <w:pStyle w:val="NoSpacing"/>
                  <w:jc w:val="center"/>
                </w:pPr>
                <w:r>
                  <w:t>IBNU HARGIYANTO</w:t>
                </w:r>
              </w:p>
            </w:sdtContent>
          </w:sdt>
          <w:p w14:paraId="1F2A1784" w14:textId="566B3B14" w:rsidR="000126B2" w:rsidRPr="00A94EEA" w:rsidRDefault="000126B2" w:rsidP="00FA12D8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Tanggal : </w:t>
            </w:r>
            <w:sdt>
              <w:sdtPr>
                <w:rPr>
                  <w:rFonts w:ascii="Arial" w:hAnsi="Arial" w:cs="Arial"/>
                </w:rPr>
                <w:id w:val="-1733771397"/>
                <w:placeholder>
                  <w:docPart w:val="DefaultPlaceholder_1081868576"/>
                </w:placeholder>
                <w:date w:fullDate="2026-07-06T00:00:00Z">
                  <w:dateFormat w:val="dd MMMM yyyy"/>
                  <w:lid w:val="id-ID"/>
                  <w:storeMappedDataAs w:val="dateTime"/>
                  <w:calendar w:val="gregorian"/>
                </w:date>
              </w:sdtPr>
              <w:sdtContent>
                <w:r w:rsidR="00DF1BD9">
                  <w:rPr>
                    <w:rFonts w:ascii="Arial" w:hAnsi="Arial" w:cs="Arial"/>
                  </w:rPr>
                  <w:t>06 Juli 2026</w:t>
                </w:r>
              </w:sdtContent>
            </w:sdt>
          </w:p>
        </w:tc>
        <w:tc>
          <w:tcPr>
            <w:tcW w:w="5303" w:type="dxa"/>
            <w:gridSpan w:val="2"/>
            <w:vAlign w:val="center"/>
          </w:tcPr>
          <w:p w14:paraId="2CD4D6CE" w14:textId="7004CED8" w:rsidR="00471F28" w:rsidRDefault="000B657E" w:rsidP="000B657E">
            <w:pPr>
              <w:tabs>
                <w:tab w:val="left" w:pos="1877"/>
              </w:tabs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Handphone/WA</w:t>
            </w:r>
            <w:r>
              <w:rPr>
                <w:rFonts w:ascii="Arial" w:hAnsi="Arial" w:cs="Arial"/>
              </w:rPr>
              <w:tab/>
              <w:t>:</w:t>
            </w:r>
            <w:r w:rsidR="009207B6">
              <w:rPr>
                <w:rFonts w:ascii="Arial" w:hAnsi="Arial" w:cs="Arial"/>
              </w:rPr>
              <w:t xml:space="preserve"> </w:t>
            </w:r>
            <w:r w:rsidR="00FA12D8">
              <w:rPr>
                <w:rFonts w:ascii="Arial" w:hAnsi="Arial" w:cs="Arial"/>
              </w:rPr>
              <w:t>08</w:t>
            </w:r>
            <w:r w:rsidR="00907F8B">
              <w:rPr>
                <w:rFonts w:ascii="Arial" w:hAnsi="Arial" w:cs="Arial"/>
              </w:rPr>
              <w:t>113000336</w:t>
            </w:r>
          </w:p>
          <w:p w14:paraId="7C416AFC" w14:textId="77777777" w:rsidR="000B657E" w:rsidRDefault="000B657E" w:rsidP="000B657E">
            <w:pPr>
              <w:tabs>
                <w:tab w:val="left" w:pos="1877"/>
              </w:tabs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Telepon</w:t>
            </w:r>
            <w:r>
              <w:rPr>
                <w:rFonts w:ascii="Arial" w:hAnsi="Arial" w:cs="Arial"/>
              </w:rPr>
              <w:tab/>
              <w:t>:</w:t>
            </w:r>
            <w:r w:rsidR="009207B6">
              <w:rPr>
                <w:rFonts w:ascii="Arial" w:hAnsi="Arial" w:cs="Arial"/>
              </w:rPr>
              <w:t>031-2986517</w:t>
            </w:r>
          </w:p>
          <w:p w14:paraId="74B230B1" w14:textId="77777777" w:rsidR="000B657E" w:rsidRPr="00A94EEA" w:rsidRDefault="000B657E" w:rsidP="000B657E">
            <w:pPr>
              <w:tabs>
                <w:tab w:val="left" w:pos="1877"/>
              </w:tabs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  <w:r>
              <w:rPr>
                <w:rFonts w:ascii="Arial" w:hAnsi="Arial" w:cs="Arial"/>
              </w:rPr>
              <w:tab/>
              <w:t>:</w:t>
            </w:r>
            <w:r w:rsidR="003F4B91">
              <w:rPr>
                <w:rFonts w:ascii="Arial" w:hAnsi="Arial" w:cs="Arial"/>
              </w:rPr>
              <w:t>manopsub19@gmail.com</w:t>
            </w:r>
          </w:p>
        </w:tc>
      </w:tr>
    </w:tbl>
    <w:p w14:paraId="5247952A" w14:textId="7637546E" w:rsidR="0064018F" w:rsidRPr="002207B8" w:rsidRDefault="0064018F">
      <w:pPr>
        <w:rPr>
          <w:rFonts w:ascii="Arial" w:hAnsi="Arial" w:cs="Arial"/>
          <w:b/>
          <w:lang w:val="en-US"/>
        </w:rPr>
      </w:pPr>
    </w:p>
    <w:sectPr w:rsidR="0064018F" w:rsidRPr="002207B8" w:rsidSect="00E03964">
      <w:headerReference w:type="default" r:id="rId8"/>
      <w:headerReference w:type="first" r:id="rId9"/>
      <w:pgSz w:w="12240" w:h="15840"/>
      <w:pgMar w:top="992" w:right="1440" w:bottom="993" w:left="1440" w:header="27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D6914" w14:textId="77777777" w:rsidR="00815B1F" w:rsidRDefault="00815B1F" w:rsidP="007A6AC2">
      <w:pPr>
        <w:spacing w:after="0" w:line="240" w:lineRule="auto"/>
      </w:pPr>
      <w:r>
        <w:separator/>
      </w:r>
    </w:p>
  </w:endnote>
  <w:endnote w:type="continuationSeparator" w:id="0">
    <w:p w14:paraId="79E00139" w14:textId="77777777" w:rsidR="00815B1F" w:rsidRDefault="00815B1F" w:rsidP="007A6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F6577" w14:textId="77777777" w:rsidR="00815B1F" w:rsidRDefault="00815B1F" w:rsidP="007A6AC2">
      <w:pPr>
        <w:spacing w:after="0" w:line="240" w:lineRule="auto"/>
      </w:pPr>
      <w:r>
        <w:separator/>
      </w:r>
    </w:p>
  </w:footnote>
  <w:footnote w:type="continuationSeparator" w:id="0">
    <w:p w14:paraId="405D92F0" w14:textId="77777777" w:rsidR="00815B1F" w:rsidRDefault="00815B1F" w:rsidP="007A6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14" w:type="dxa"/>
      <w:tblInd w:w="-34" w:type="dxa"/>
      <w:tblLayout w:type="fixed"/>
      <w:tblLook w:val="0000" w:firstRow="0" w:lastRow="0" w:firstColumn="0" w:lastColumn="0" w:noHBand="0" w:noVBand="0"/>
    </w:tblPr>
    <w:tblGrid>
      <w:gridCol w:w="1276"/>
      <w:gridCol w:w="4962"/>
      <w:gridCol w:w="3264"/>
      <w:gridCol w:w="2712"/>
    </w:tblGrid>
    <w:tr w:rsidR="007A6AC2" w14:paraId="6829A352" w14:textId="77777777" w:rsidTr="00B2560B">
      <w:trPr>
        <w:trHeight w:val="318"/>
      </w:trPr>
      <w:tc>
        <w:tcPr>
          <w:tcW w:w="1276" w:type="dxa"/>
        </w:tcPr>
        <w:p w14:paraId="45A4574F" w14:textId="77777777" w:rsidR="007A6AC2" w:rsidRPr="00A94EEA" w:rsidRDefault="007A6AC2" w:rsidP="00B2560B">
          <w:pPr>
            <w:pStyle w:val="Header"/>
            <w:rPr>
              <w:rFonts w:asciiTheme="majorBidi" w:hAnsiTheme="majorBidi" w:cstheme="majorBidi"/>
              <w:lang w:val="id-ID"/>
            </w:rPr>
          </w:pPr>
        </w:p>
      </w:tc>
      <w:tc>
        <w:tcPr>
          <w:tcW w:w="4962" w:type="dxa"/>
          <w:vAlign w:val="center"/>
        </w:tcPr>
        <w:p w14:paraId="4CB65C8C" w14:textId="77777777" w:rsidR="007A6AC2" w:rsidRPr="00905B8F" w:rsidRDefault="007A6AC2" w:rsidP="00B2560B">
          <w:pPr>
            <w:pStyle w:val="Header"/>
            <w:rPr>
              <w:rFonts w:asciiTheme="majorBidi" w:hAnsiTheme="majorBidi" w:cstheme="majorBidi"/>
            </w:rPr>
          </w:pPr>
        </w:p>
      </w:tc>
      <w:tc>
        <w:tcPr>
          <w:tcW w:w="3264" w:type="dxa"/>
        </w:tcPr>
        <w:p w14:paraId="0B094174" w14:textId="77777777" w:rsidR="007A6AC2" w:rsidRPr="00905B8F" w:rsidRDefault="007A6AC2" w:rsidP="00B2560B">
          <w:pPr>
            <w:pStyle w:val="Header"/>
            <w:rPr>
              <w:rFonts w:asciiTheme="majorBidi" w:hAnsiTheme="majorBidi" w:cstheme="majorBidi"/>
            </w:rPr>
          </w:pPr>
        </w:p>
      </w:tc>
      <w:tc>
        <w:tcPr>
          <w:tcW w:w="2712" w:type="dxa"/>
        </w:tcPr>
        <w:p w14:paraId="7D20A367" w14:textId="77777777" w:rsidR="007A6AC2" w:rsidRPr="00905B8F" w:rsidRDefault="007A6AC2" w:rsidP="00B2560B">
          <w:pPr>
            <w:pStyle w:val="Header"/>
            <w:rPr>
              <w:rFonts w:asciiTheme="majorBidi" w:hAnsiTheme="majorBidi" w:cstheme="majorBidi"/>
            </w:rPr>
          </w:pPr>
        </w:p>
      </w:tc>
    </w:tr>
  </w:tbl>
  <w:p w14:paraId="206B7933" w14:textId="77777777" w:rsidR="007A6AC2" w:rsidRPr="00C01F1A" w:rsidRDefault="007A6AC2" w:rsidP="00A94EEA">
    <w:pPr>
      <w:pStyle w:val="Header"/>
      <w:jc w:val="center"/>
      <w:rPr>
        <w:sz w:val="32"/>
        <w:lang w:val="id-ID"/>
      </w:rPr>
    </w:pPr>
  </w:p>
  <w:p w14:paraId="56156F65" w14:textId="77777777" w:rsidR="007A6AC2" w:rsidRDefault="007A6A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69B79" w14:textId="77777777" w:rsidR="00156369" w:rsidRDefault="00B77A5F">
    <w:pPr>
      <w:pStyle w:val="Header"/>
    </w:pPr>
    <w:r>
      <w:rPr>
        <w:noProof/>
        <w:lang w:val="id-ID" w:eastAsia="id-ID"/>
      </w:rPr>
      <w:drawing>
        <wp:inline distT="0" distB="0" distL="0" distR="0" wp14:anchorId="1AA8F0FD" wp14:editId="5E31E43D">
          <wp:extent cx="2225040" cy="784860"/>
          <wp:effectExtent l="0" t="0" r="0" b="0"/>
          <wp:docPr id="1707275563" name="Picture 17072755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504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17FD4"/>
    <w:multiLevelType w:val="hybridMultilevel"/>
    <w:tmpl w:val="871CB9E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9B5ABA"/>
    <w:multiLevelType w:val="hybridMultilevel"/>
    <w:tmpl w:val="9E7EB572"/>
    <w:lvl w:ilvl="0" w:tplc="BAB8B1E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D6B10"/>
    <w:multiLevelType w:val="hybridMultilevel"/>
    <w:tmpl w:val="903CC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6F5A83"/>
    <w:multiLevelType w:val="hybridMultilevel"/>
    <w:tmpl w:val="3516F9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656150">
    <w:abstractNumId w:val="2"/>
  </w:num>
  <w:num w:numId="2" w16cid:durableId="1899245314">
    <w:abstractNumId w:val="3"/>
  </w:num>
  <w:num w:numId="3" w16cid:durableId="1858888413">
    <w:abstractNumId w:val="0"/>
  </w:num>
  <w:num w:numId="4" w16cid:durableId="1709380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2D8"/>
    <w:rsid w:val="000032AB"/>
    <w:rsid w:val="000061E7"/>
    <w:rsid w:val="000126B2"/>
    <w:rsid w:val="000158E5"/>
    <w:rsid w:val="00021168"/>
    <w:rsid w:val="00025A9B"/>
    <w:rsid w:val="00043FCD"/>
    <w:rsid w:val="00073823"/>
    <w:rsid w:val="000816EF"/>
    <w:rsid w:val="00081840"/>
    <w:rsid w:val="000B2E66"/>
    <w:rsid w:val="000B3939"/>
    <w:rsid w:val="000B4D09"/>
    <w:rsid w:val="000B657E"/>
    <w:rsid w:val="000E3245"/>
    <w:rsid w:val="001027BB"/>
    <w:rsid w:val="00105965"/>
    <w:rsid w:val="00111933"/>
    <w:rsid w:val="00123E7A"/>
    <w:rsid w:val="001276E4"/>
    <w:rsid w:val="00127C16"/>
    <w:rsid w:val="00137C49"/>
    <w:rsid w:val="00142E6B"/>
    <w:rsid w:val="00156369"/>
    <w:rsid w:val="00162E09"/>
    <w:rsid w:val="001633D7"/>
    <w:rsid w:val="00164304"/>
    <w:rsid w:val="00186AE8"/>
    <w:rsid w:val="001A363B"/>
    <w:rsid w:val="001D1246"/>
    <w:rsid w:val="001E4981"/>
    <w:rsid w:val="001F35CE"/>
    <w:rsid w:val="00201562"/>
    <w:rsid w:val="00215EB6"/>
    <w:rsid w:val="002207B8"/>
    <w:rsid w:val="00236A27"/>
    <w:rsid w:val="002631BC"/>
    <w:rsid w:val="00275849"/>
    <w:rsid w:val="00280A08"/>
    <w:rsid w:val="00281EF1"/>
    <w:rsid w:val="00283252"/>
    <w:rsid w:val="002921B2"/>
    <w:rsid w:val="002A00D5"/>
    <w:rsid w:val="002B4C8E"/>
    <w:rsid w:val="002B56D1"/>
    <w:rsid w:val="002D65C3"/>
    <w:rsid w:val="002E29EC"/>
    <w:rsid w:val="002E531C"/>
    <w:rsid w:val="002E5FB5"/>
    <w:rsid w:val="002E60B7"/>
    <w:rsid w:val="002F1613"/>
    <w:rsid w:val="00312624"/>
    <w:rsid w:val="00321437"/>
    <w:rsid w:val="0032630F"/>
    <w:rsid w:val="0034435E"/>
    <w:rsid w:val="003453C9"/>
    <w:rsid w:val="00345E26"/>
    <w:rsid w:val="0035047F"/>
    <w:rsid w:val="00364681"/>
    <w:rsid w:val="0036524D"/>
    <w:rsid w:val="003B0F22"/>
    <w:rsid w:val="003C2F21"/>
    <w:rsid w:val="003D3F31"/>
    <w:rsid w:val="003D681F"/>
    <w:rsid w:val="003E18CF"/>
    <w:rsid w:val="003F1D63"/>
    <w:rsid w:val="003F4B91"/>
    <w:rsid w:val="003F7314"/>
    <w:rsid w:val="00400504"/>
    <w:rsid w:val="00447D88"/>
    <w:rsid w:val="00454E6F"/>
    <w:rsid w:val="0046137D"/>
    <w:rsid w:val="00471F28"/>
    <w:rsid w:val="00483728"/>
    <w:rsid w:val="00483F48"/>
    <w:rsid w:val="004B0A23"/>
    <w:rsid w:val="004B516C"/>
    <w:rsid w:val="004D78AB"/>
    <w:rsid w:val="004E5A9B"/>
    <w:rsid w:val="004E7AFE"/>
    <w:rsid w:val="00516150"/>
    <w:rsid w:val="00536DDC"/>
    <w:rsid w:val="00540C1B"/>
    <w:rsid w:val="00545FD8"/>
    <w:rsid w:val="00561EDF"/>
    <w:rsid w:val="005865F2"/>
    <w:rsid w:val="005A71F9"/>
    <w:rsid w:val="005B1B43"/>
    <w:rsid w:val="005C0550"/>
    <w:rsid w:val="005C1432"/>
    <w:rsid w:val="005C24BE"/>
    <w:rsid w:val="005E3785"/>
    <w:rsid w:val="005E7E17"/>
    <w:rsid w:val="006034E1"/>
    <w:rsid w:val="00610103"/>
    <w:rsid w:val="00621D36"/>
    <w:rsid w:val="0063034C"/>
    <w:rsid w:val="0064018F"/>
    <w:rsid w:val="00642623"/>
    <w:rsid w:val="00647F23"/>
    <w:rsid w:val="00662D77"/>
    <w:rsid w:val="006A51D5"/>
    <w:rsid w:val="006A673A"/>
    <w:rsid w:val="006A6AFE"/>
    <w:rsid w:val="006B2E61"/>
    <w:rsid w:val="006D3F5D"/>
    <w:rsid w:val="006D5F29"/>
    <w:rsid w:val="006E39F4"/>
    <w:rsid w:val="006E501E"/>
    <w:rsid w:val="006F0282"/>
    <w:rsid w:val="006F646D"/>
    <w:rsid w:val="00702293"/>
    <w:rsid w:val="00722C3B"/>
    <w:rsid w:val="00730D28"/>
    <w:rsid w:val="00732CAE"/>
    <w:rsid w:val="0076033B"/>
    <w:rsid w:val="00761B10"/>
    <w:rsid w:val="0077323C"/>
    <w:rsid w:val="00780CBF"/>
    <w:rsid w:val="00784330"/>
    <w:rsid w:val="007950D4"/>
    <w:rsid w:val="0079632E"/>
    <w:rsid w:val="007A6AC2"/>
    <w:rsid w:val="007D114A"/>
    <w:rsid w:val="007E325F"/>
    <w:rsid w:val="007E47CB"/>
    <w:rsid w:val="007F30C4"/>
    <w:rsid w:val="00801FD6"/>
    <w:rsid w:val="00815B1F"/>
    <w:rsid w:val="00821A47"/>
    <w:rsid w:val="00825173"/>
    <w:rsid w:val="00836F8F"/>
    <w:rsid w:val="00837932"/>
    <w:rsid w:val="00872D2E"/>
    <w:rsid w:val="00877828"/>
    <w:rsid w:val="00880531"/>
    <w:rsid w:val="008832A9"/>
    <w:rsid w:val="008949A3"/>
    <w:rsid w:val="008B5DC0"/>
    <w:rsid w:val="008D051E"/>
    <w:rsid w:val="008E51EE"/>
    <w:rsid w:val="008E79A8"/>
    <w:rsid w:val="00900F03"/>
    <w:rsid w:val="009023DD"/>
    <w:rsid w:val="00907F8B"/>
    <w:rsid w:val="009207B6"/>
    <w:rsid w:val="0092168D"/>
    <w:rsid w:val="0094088A"/>
    <w:rsid w:val="0094101E"/>
    <w:rsid w:val="00942F6F"/>
    <w:rsid w:val="00945879"/>
    <w:rsid w:val="00953E3A"/>
    <w:rsid w:val="00964724"/>
    <w:rsid w:val="00967A3C"/>
    <w:rsid w:val="00967F97"/>
    <w:rsid w:val="00970FAF"/>
    <w:rsid w:val="009804D3"/>
    <w:rsid w:val="009A28D3"/>
    <w:rsid w:val="009A51D6"/>
    <w:rsid w:val="009C18DC"/>
    <w:rsid w:val="009C75E6"/>
    <w:rsid w:val="009C772F"/>
    <w:rsid w:val="009E6BA4"/>
    <w:rsid w:val="009F1C34"/>
    <w:rsid w:val="009F271E"/>
    <w:rsid w:val="009F5DAC"/>
    <w:rsid w:val="009F78EA"/>
    <w:rsid w:val="00A27133"/>
    <w:rsid w:val="00A353C7"/>
    <w:rsid w:val="00A37CA9"/>
    <w:rsid w:val="00A5164B"/>
    <w:rsid w:val="00A538CD"/>
    <w:rsid w:val="00A56CB3"/>
    <w:rsid w:val="00A62BCE"/>
    <w:rsid w:val="00A74B75"/>
    <w:rsid w:val="00A94EEA"/>
    <w:rsid w:val="00AB40BD"/>
    <w:rsid w:val="00AC3915"/>
    <w:rsid w:val="00AC5461"/>
    <w:rsid w:val="00AC5A6D"/>
    <w:rsid w:val="00AC7152"/>
    <w:rsid w:val="00AE4A29"/>
    <w:rsid w:val="00AE708D"/>
    <w:rsid w:val="00AE720D"/>
    <w:rsid w:val="00AE7BC1"/>
    <w:rsid w:val="00AF04FD"/>
    <w:rsid w:val="00AF28C3"/>
    <w:rsid w:val="00AF3BEA"/>
    <w:rsid w:val="00B16823"/>
    <w:rsid w:val="00B217D7"/>
    <w:rsid w:val="00B2661B"/>
    <w:rsid w:val="00B27109"/>
    <w:rsid w:val="00B272C0"/>
    <w:rsid w:val="00B3307E"/>
    <w:rsid w:val="00B40239"/>
    <w:rsid w:val="00B427EE"/>
    <w:rsid w:val="00B6240D"/>
    <w:rsid w:val="00B65083"/>
    <w:rsid w:val="00B75678"/>
    <w:rsid w:val="00B77A5F"/>
    <w:rsid w:val="00B86682"/>
    <w:rsid w:val="00BA79E3"/>
    <w:rsid w:val="00BB34AE"/>
    <w:rsid w:val="00BB3FDB"/>
    <w:rsid w:val="00BC4FD6"/>
    <w:rsid w:val="00BD286C"/>
    <w:rsid w:val="00BF008B"/>
    <w:rsid w:val="00BF197D"/>
    <w:rsid w:val="00BF2432"/>
    <w:rsid w:val="00BF4986"/>
    <w:rsid w:val="00BF5704"/>
    <w:rsid w:val="00C01F1A"/>
    <w:rsid w:val="00C02BE8"/>
    <w:rsid w:val="00C15361"/>
    <w:rsid w:val="00C31849"/>
    <w:rsid w:val="00C43640"/>
    <w:rsid w:val="00C52CB9"/>
    <w:rsid w:val="00C628CC"/>
    <w:rsid w:val="00C67EC7"/>
    <w:rsid w:val="00C77116"/>
    <w:rsid w:val="00C81759"/>
    <w:rsid w:val="00C86041"/>
    <w:rsid w:val="00C93E4E"/>
    <w:rsid w:val="00CA015F"/>
    <w:rsid w:val="00CA6018"/>
    <w:rsid w:val="00CA634F"/>
    <w:rsid w:val="00CB24D4"/>
    <w:rsid w:val="00CC084A"/>
    <w:rsid w:val="00CE75BD"/>
    <w:rsid w:val="00D030C8"/>
    <w:rsid w:val="00D0400F"/>
    <w:rsid w:val="00D05D87"/>
    <w:rsid w:val="00D11DBF"/>
    <w:rsid w:val="00D222D4"/>
    <w:rsid w:val="00D24BC6"/>
    <w:rsid w:val="00D2672F"/>
    <w:rsid w:val="00D31033"/>
    <w:rsid w:val="00D3414A"/>
    <w:rsid w:val="00D50630"/>
    <w:rsid w:val="00D50E18"/>
    <w:rsid w:val="00D52D2F"/>
    <w:rsid w:val="00D63390"/>
    <w:rsid w:val="00D67E50"/>
    <w:rsid w:val="00D86D5A"/>
    <w:rsid w:val="00DC003B"/>
    <w:rsid w:val="00DD0554"/>
    <w:rsid w:val="00DE0CA8"/>
    <w:rsid w:val="00DE328C"/>
    <w:rsid w:val="00DF1BD9"/>
    <w:rsid w:val="00DF20C9"/>
    <w:rsid w:val="00DF4CFA"/>
    <w:rsid w:val="00E03964"/>
    <w:rsid w:val="00E043FA"/>
    <w:rsid w:val="00E20153"/>
    <w:rsid w:val="00E21D9F"/>
    <w:rsid w:val="00E26A2B"/>
    <w:rsid w:val="00E77F19"/>
    <w:rsid w:val="00E82BEC"/>
    <w:rsid w:val="00E91FA6"/>
    <w:rsid w:val="00E951E6"/>
    <w:rsid w:val="00EC175E"/>
    <w:rsid w:val="00ED6E51"/>
    <w:rsid w:val="00EE0BE9"/>
    <w:rsid w:val="00EE0C64"/>
    <w:rsid w:val="00EE1930"/>
    <w:rsid w:val="00EF1B12"/>
    <w:rsid w:val="00F530F2"/>
    <w:rsid w:val="00F56ED2"/>
    <w:rsid w:val="00F611CC"/>
    <w:rsid w:val="00F772D9"/>
    <w:rsid w:val="00F82703"/>
    <w:rsid w:val="00F82DC6"/>
    <w:rsid w:val="00F909D2"/>
    <w:rsid w:val="00FA12D8"/>
    <w:rsid w:val="00FC6548"/>
    <w:rsid w:val="00FE7666"/>
    <w:rsid w:val="00FE7BAE"/>
    <w:rsid w:val="00FF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C20304"/>
  <w15:docId w15:val="{4EF144E9-0CA3-4363-BD6F-CBD35181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C2"/>
    <w:rPr>
      <w:rFonts w:eastAsiaTheme="minorEastAsia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6AC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A6AC2"/>
  </w:style>
  <w:style w:type="paragraph" w:styleId="Footer">
    <w:name w:val="footer"/>
    <w:basedOn w:val="Normal"/>
    <w:link w:val="FooterChar"/>
    <w:uiPriority w:val="99"/>
    <w:unhideWhenUsed/>
    <w:rsid w:val="007A6AC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A6AC2"/>
  </w:style>
  <w:style w:type="paragraph" w:customStyle="1" w:styleId="Style">
    <w:name w:val="Style"/>
    <w:rsid w:val="007A6AC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AC2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AC2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21D9F"/>
  </w:style>
  <w:style w:type="table" w:styleId="TableGrid">
    <w:name w:val="Table Grid"/>
    <w:basedOn w:val="TableNormal"/>
    <w:uiPriority w:val="59"/>
    <w:rsid w:val="00640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A28D3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A6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6018"/>
    <w:rPr>
      <w:rFonts w:ascii="Courier New" w:eastAsia="Times New Roman" w:hAnsi="Courier New" w:cs="Courier New"/>
      <w:sz w:val="20"/>
      <w:szCs w:val="20"/>
      <w:lang w:val="id-ID" w:eastAsia="id-ID"/>
    </w:rPr>
  </w:style>
  <w:style w:type="paragraph" w:styleId="ListParagraph">
    <w:name w:val="List Paragraph"/>
    <w:basedOn w:val="Normal"/>
    <w:uiPriority w:val="34"/>
    <w:qFormat/>
    <w:rsid w:val="006D5F29"/>
    <w:pPr>
      <w:ind w:left="720"/>
      <w:contextualSpacing/>
    </w:pPr>
  </w:style>
  <w:style w:type="character" w:customStyle="1" w:styleId="fontstyle01">
    <w:name w:val="fontstyle01"/>
    <w:basedOn w:val="DefaultParagraphFont"/>
    <w:rsid w:val="006D5F29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markedcontent">
    <w:name w:val="markedcontent"/>
    <w:basedOn w:val="DefaultParagraphFont"/>
    <w:rsid w:val="00BC4FD6"/>
  </w:style>
  <w:style w:type="paragraph" w:styleId="NoSpacing">
    <w:name w:val="No Spacing"/>
    <w:uiPriority w:val="1"/>
    <w:qFormat/>
    <w:rsid w:val="009F271E"/>
    <w:pPr>
      <w:spacing w:after="0" w:line="240" w:lineRule="auto"/>
    </w:pPr>
    <w:rPr>
      <w:rFonts w:eastAsiaTheme="minorEastAsia"/>
      <w:lang w:val="id-ID" w:eastAsia="id-ID"/>
    </w:rPr>
  </w:style>
  <w:style w:type="paragraph" w:customStyle="1" w:styleId="TableParagraph">
    <w:name w:val="Table Paragraph"/>
    <w:basedOn w:val="Normal"/>
    <w:uiPriority w:val="1"/>
    <w:qFormat/>
    <w:rsid w:val="00D030C8"/>
    <w:pPr>
      <w:widowControl w:val="0"/>
      <w:autoSpaceDE w:val="0"/>
      <w:autoSpaceDN w:val="0"/>
      <w:spacing w:after="0" w:line="240" w:lineRule="auto"/>
      <w:ind w:left="107"/>
    </w:pPr>
    <w:rPr>
      <w:rFonts w:ascii="Arial MT" w:eastAsia="Arial MT" w:hAnsi="Arial MT" w:cs="Arial MT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6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TC\Documents\Custom%20Office%20Templates\Permohonan%20NOTA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89BAA904DD4011BAB916B209F49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9147E-BD97-4B0F-A857-BB98AE54D8A8}"/>
      </w:docPartPr>
      <w:docPartBody>
        <w:p w:rsidR="00EA5F44" w:rsidRDefault="00FB212E">
          <w:pPr>
            <w:pStyle w:val="E689BAA904DD4011BAB916B209F49F5B"/>
          </w:pPr>
          <w:r w:rsidRPr="00C1742E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A6C4F-FD35-402A-9C9D-B77677AEEA54}"/>
      </w:docPartPr>
      <w:docPartBody>
        <w:p w:rsidR="00EA5F44" w:rsidRDefault="00553AEB">
          <w:r w:rsidRPr="00B14DCC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B0502-8841-44D0-BAEA-AC60D033C325}"/>
      </w:docPartPr>
      <w:docPartBody>
        <w:p w:rsidR="00EA5F44" w:rsidRDefault="00553AEB">
          <w:r w:rsidRPr="00B14DCC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AEB"/>
    <w:rsid w:val="000502E1"/>
    <w:rsid w:val="000868BF"/>
    <w:rsid w:val="000948D7"/>
    <w:rsid w:val="000B4D09"/>
    <w:rsid w:val="000B50B6"/>
    <w:rsid w:val="000C2D31"/>
    <w:rsid w:val="000E538C"/>
    <w:rsid w:val="000F4DCB"/>
    <w:rsid w:val="00125E15"/>
    <w:rsid w:val="00146267"/>
    <w:rsid w:val="001F35CE"/>
    <w:rsid w:val="00241F9B"/>
    <w:rsid w:val="00246909"/>
    <w:rsid w:val="002469C7"/>
    <w:rsid w:val="00272AF2"/>
    <w:rsid w:val="002D79D2"/>
    <w:rsid w:val="002E50F0"/>
    <w:rsid w:val="002E60B7"/>
    <w:rsid w:val="0030384F"/>
    <w:rsid w:val="003431C4"/>
    <w:rsid w:val="00350DC6"/>
    <w:rsid w:val="00383CBF"/>
    <w:rsid w:val="003B0F22"/>
    <w:rsid w:val="00431822"/>
    <w:rsid w:val="004A67AF"/>
    <w:rsid w:val="00553AEB"/>
    <w:rsid w:val="005C696F"/>
    <w:rsid w:val="005E3785"/>
    <w:rsid w:val="006876F3"/>
    <w:rsid w:val="006921D4"/>
    <w:rsid w:val="00702293"/>
    <w:rsid w:val="00703A5D"/>
    <w:rsid w:val="00771547"/>
    <w:rsid w:val="007D114A"/>
    <w:rsid w:val="00801FD6"/>
    <w:rsid w:val="008145E3"/>
    <w:rsid w:val="00837932"/>
    <w:rsid w:val="00853652"/>
    <w:rsid w:val="00880531"/>
    <w:rsid w:val="008C2804"/>
    <w:rsid w:val="0090430B"/>
    <w:rsid w:val="009140F2"/>
    <w:rsid w:val="00926BDC"/>
    <w:rsid w:val="00990E06"/>
    <w:rsid w:val="009942E7"/>
    <w:rsid w:val="009F651C"/>
    <w:rsid w:val="00A353C7"/>
    <w:rsid w:val="00A74B75"/>
    <w:rsid w:val="00A74F04"/>
    <w:rsid w:val="00A934CA"/>
    <w:rsid w:val="00AD2FC2"/>
    <w:rsid w:val="00AE2853"/>
    <w:rsid w:val="00AE4A29"/>
    <w:rsid w:val="00B00AFA"/>
    <w:rsid w:val="00B85070"/>
    <w:rsid w:val="00BE505E"/>
    <w:rsid w:val="00BF5704"/>
    <w:rsid w:val="00C02BE8"/>
    <w:rsid w:val="00C52CB9"/>
    <w:rsid w:val="00C76F1D"/>
    <w:rsid w:val="00D52D2F"/>
    <w:rsid w:val="00D745A2"/>
    <w:rsid w:val="00D86D5A"/>
    <w:rsid w:val="00DF3AEE"/>
    <w:rsid w:val="00E04893"/>
    <w:rsid w:val="00E536AD"/>
    <w:rsid w:val="00E538DA"/>
    <w:rsid w:val="00E87EB2"/>
    <w:rsid w:val="00EA5F44"/>
    <w:rsid w:val="00EE6BA9"/>
    <w:rsid w:val="00F07119"/>
    <w:rsid w:val="00F10E33"/>
    <w:rsid w:val="00F26BBA"/>
    <w:rsid w:val="00F92A3A"/>
    <w:rsid w:val="00F97AC2"/>
    <w:rsid w:val="00FB212E"/>
    <w:rsid w:val="00FD2ADC"/>
    <w:rsid w:val="00FD5D08"/>
    <w:rsid w:val="00FD668C"/>
    <w:rsid w:val="00FD6F8D"/>
    <w:rsid w:val="00FF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6BBA"/>
    <w:rPr>
      <w:color w:val="808080"/>
    </w:rPr>
  </w:style>
  <w:style w:type="paragraph" w:customStyle="1" w:styleId="E689BAA904DD4011BAB916B209F49F5B">
    <w:name w:val="E689BAA904DD4011BAB916B209F49F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FDA5E9-9038-4C7E-A36C-4A02C2F967E5}">
  <we:reference id="wa102919517" version="1.2.0.0" store="id-ID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Permohonan NOTAM</Template>
  <TotalTime>2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ATC</dc:creator>
  <cp:lastModifiedBy>airnav surabaya</cp:lastModifiedBy>
  <cp:revision>2</cp:revision>
  <cp:lastPrinted>2026-03-30T16:30:00Z</cp:lastPrinted>
  <dcterms:created xsi:type="dcterms:W3CDTF">2026-07-06T13:27:00Z</dcterms:created>
  <dcterms:modified xsi:type="dcterms:W3CDTF">2026-07-06T13:27:00Z</dcterms:modified>
</cp:coreProperties>
</file>
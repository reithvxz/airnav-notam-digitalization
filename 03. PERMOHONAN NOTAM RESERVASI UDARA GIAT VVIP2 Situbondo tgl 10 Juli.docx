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54"/>
        <w:tblW w:w="93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7"/>
        <w:gridCol w:w="850"/>
        <w:gridCol w:w="284"/>
        <w:gridCol w:w="5019"/>
      </w:tblGrid>
      <w:tr w:rsidR="007A6AC2" w:rsidRPr="00A94EEA" w14:paraId="028A4F7D" w14:textId="77777777" w:rsidTr="00A94EEA">
        <w:trPr>
          <w:trHeight w:val="699"/>
        </w:trPr>
        <w:tc>
          <w:tcPr>
            <w:tcW w:w="9380" w:type="dxa"/>
            <w:gridSpan w:val="4"/>
            <w:vAlign w:val="center"/>
          </w:tcPr>
          <w:p w14:paraId="522C24BD" w14:textId="77777777" w:rsidR="007A6AC2" w:rsidRPr="00A94EEA" w:rsidRDefault="007A6AC2" w:rsidP="00B2560B">
            <w:pPr>
              <w:tabs>
                <w:tab w:val="left" w:pos="884"/>
                <w:tab w:val="left" w:pos="1168"/>
              </w:tabs>
              <w:spacing w:after="0" w:line="240" w:lineRule="auto"/>
              <w:ind w:left="1168" w:hanging="1168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94EEA">
              <w:rPr>
                <w:rFonts w:ascii="Arial" w:hAnsi="Arial" w:cs="Arial"/>
                <w:b/>
                <w:sz w:val="28"/>
                <w:szCs w:val="28"/>
                <w:lang w:val="de-DE"/>
              </w:rPr>
              <w:t xml:space="preserve">FORM PERMOHONAN </w:t>
            </w:r>
            <w:r w:rsidR="00A94EEA" w:rsidRPr="00A94EEA">
              <w:rPr>
                <w:rFonts w:ascii="Arial" w:hAnsi="Arial" w:cs="Arial"/>
                <w:b/>
                <w:sz w:val="28"/>
                <w:szCs w:val="28"/>
              </w:rPr>
              <w:t xml:space="preserve">PENERBITAN </w:t>
            </w:r>
            <w:r w:rsidRPr="00A94EEA">
              <w:rPr>
                <w:rFonts w:ascii="Arial" w:hAnsi="Arial" w:cs="Arial"/>
                <w:b/>
                <w:sz w:val="28"/>
                <w:szCs w:val="28"/>
              </w:rPr>
              <w:t>NOTAM</w:t>
            </w:r>
          </w:p>
        </w:tc>
      </w:tr>
      <w:tr w:rsidR="00F56ED2" w:rsidRPr="00A94EEA" w14:paraId="2C826B83" w14:textId="77777777" w:rsidTr="00F56ED2">
        <w:trPr>
          <w:trHeight w:val="401"/>
        </w:trPr>
        <w:tc>
          <w:tcPr>
            <w:tcW w:w="9380" w:type="dxa"/>
            <w:gridSpan w:val="4"/>
            <w:vAlign w:val="center"/>
          </w:tcPr>
          <w:p w14:paraId="0F18264F" w14:textId="7432452A" w:rsidR="00F56ED2" w:rsidRPr="00283252" w:rsidRDefault="00F56ED2" w:rsidP="00F56ED2">
            <w:pPr>
              <w:tabs>
                <w:tab w:val="left" w:pos="884"/>
                <w:tab w:val="left" w:pos="1168"/>
              </w:tabs>
              <w:spacing w:after="0" w:line="240" w:lineRule="auto"/>
              <w:ind w:left="1168" w:hanging="1168"/>
              <w:rPr>
                <w:rFonts w:ascii="Arial" w:hAnsi="Arial" w:cs="Arial"/>
                <w:sz w:val="28"/>
                <w:szCs w:val="28"/>
                <w:lang w:val="en-US"/>
              </w:rPr>
            </w:pPr>
            <w:r w:rsidRPr="00F56ED2">
              <w:rPr>
                <w:rFonts w:ascii="Arial" w:hAnsi="Arial" w:cs="Arial"/>
                <w:szCs w:val="28"/>
              </w:rPr>
              <w:t>Form no  :</w:t>
            </w:r>
            <w:r w:rsidR="00FC07E2">
              <w:rPr>
                <w:rFonts w:ascii="Arial" w:hAnsi="Arial" w:cs="Arial"/>
                <w:szCs w:val="28"/>
              </w:rPr>
              <w:t>0</w:t>
            </w:r>
            <w:r w:rsidR="004141AA">
              <w:rPr>
                <w:rFonts w:ascii="Arial" w:hAnsi="Arial" w:cs="Arial"/>
                <w:szCs w:val="28"/>
              </w:rPr>
              <w:t>7</w:t>
            </w:r>
            <w:r w:rsidR="00E20153">
              <w:rPr>
                <w:rFonts w:ascii="Arial" w:hAnsi="Arial" w:cs="Arial"/>
                <w:szCs w:val="28"/>
                <w:lang w:val="en-US"/>
              </w:rPr>
              <w:t>/</w:t>
            </w:r>
            <w:r w:rsidR="004141AA">
              <w:rPr>
                <w:rFonts w:ascii="Arial" w:hAnsi="Arial" w:cs="Arial"/>
                <w:szCs w:val="28"/>
                <w:lang w:val="en-US"/>
              </w:rPr>
              <w:t>V</w:t>
            </w:r>
            <w:r w:rsidR="00FC07E2">
              <w:rPr>
                <w:rFonts w:ascii="Arial" w:hAnsi="Arial" w:cs="Arial"/>
                <w:szCs w:val="28"/>
                <w:lang w:val="en-US"/>
              </w:rPr>
              <w:t>I</w:t>
            </w:r>
            <w:r w:rsidR="00F90A50">
              <w:rPr>
                <w:rFonts w:ascii="Arial" w:hAnsi="Arial" w:cs="Arial"/>
                <w:szCs w:val="28"/>
                <w:lang w:val="en-US"/>
              </w:rPr>
              <w:t>I</w:t>
            </w:r>
            <w:r w:rsidR="00E20153">
              <w:rPr>
                <w:rFonts w:ascii="Arial" w:hAnsi="Arial" w:cs="Arial"/>
                <w:szCs w:val="28"/>
                <w:lang w:val="en-US"/>
              </w:rPr>
              <w:t>/202</w:t>
            </w:r>
            <w:r w:rsidR="00FC07E2">
              <w:rPr>
                <w:rFonts w:ascii="Arial" w:hAnsi="Arial" w:cs="Arial"/>
                <w:szCs w:val="28"/>
                <w:lang w:val="en-US"/>
              </w:rPr>
              <w:t>6</w:t>
            </w:r>
          </w:p>
        </w:tc>
      </w:tr>
      <w:tr w:rsidR="007A6AC2" w:rsidRPr="00A94EEA" w14:paraId="405C6784" w14:textId="77777777" w:rsidTr="0064018F">
        <w:trPr>
          <w:trHeight w:val="1186"/>
        </w:trPr>
        <w:tc>
          <w:tcPr>
            <w:tcW w:w="4361" w:type="dxa"/>
            <w:gridSpan w:val="3"/>
          </w:tcPr>
          <w:p w14:paraId="22633DA9" w14:textId="77777777" w:rsidR="007A6AC2" w:rsidRPr="00942F6F" w:rsidRDefault="00942F6F" w:rsidP="00B2560B">
            <w:pPr>
              <w:tabs>
                <w:tab w:val="left" w:pos="709"/>
                <w:tab w:val="left" w:pos="1134"/>
              </w:tabs>
              <w:spacing w:after="0" w:line="240" w:lineRule="auto"/>
              <w:rPr>
                <w:rFonts w:ascii="Arial" w:hAnsi="Arial" w:cs="Arial"/>
                <w:b/>
              </w:rPr>
            </w:pPr>
            <w:r w:rsidRPr="00942F6F">
              <w:rPr>
                <w:rFonts w:ascii="Arial" w:hAnsi="Arial" w:cs="Arial"/>
                <w:b/>
                <w:u w:val="single"/>
              </w:rPr>
              <w:t>Kepada</w:t>
            </w:r>
            <w:r w:rsidRPr="00942F6F">
              <w:rPr>
                <w:rFonts w:ascii="Arial" w:hAnsi="Arial" w:cs="Arial"/>
                <w:b/>
              </w:rPr>
              <w:t xml:space="preserve"> </w:t>
            </w:r>
          </w:p>
          <w:p w14:paraId="5441314B" w14:textId="77777777" w:rsidR="007A6AC2" w:rsidRPr="00A94EEA" w:rsidRDefault="007A6AC2" w:rsidP="00B2560B">
            <w:pPr>
              <w:tabs>
                <w:tab w:val="left" w:pos="709"/>
                <w:tab w:val="left" w:pos="1134"/>
              </w:tabs>
              <w:spacing w:after="0" w:line="240" w:lineRule="auto"/>
              <w:rPr>
                <w:rFonts w:ascii="Arial" w:hAnsi="Arial" w:cs="Arial"/>
                <w:b/>
                <w:u w:val="single"/>
              </w:rPr>
            </w:pPr>
          </w:p>
          <w:p w14:paraId="640CED39" w14:textId="77777777" w:rsidR="007A6AC2" w:rsidRPr="00A94EEA" w:rsidRDefault="002B4C8E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Kepala Unit Pia Wilayah </w:t>
            </w:r>
            <w:r w:rsidR="00D24BC6">
              <w:rPr>
                <w:rFonts w:ascii="Arial" w:hAnsi="Arial" w:cs="Arial"/>
              </w:rPr>
              <w:t>Surabaya</w:t>
            </w:r>
          </w:p>
          <w:p w14:paraId="5EF5A1E2" w14:textId="77777777" w:rsidR="00A94EEA" w:rsidRDefault="00A94EEA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32431A" wp14:editId="664503E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48260</wp:posOffset>
                      </wp:positionV>
                      <wp:extent cx="2686050" cy="0"/>
                      <wp:effectExtent l="0" t="0" r="19050" b="1905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86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389AB10" id="Straight Connector 8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.8pt" to="211.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" strokecolor="black [3040]"/>
                  </w:pict>
                </mc:Fallback>
              </mc:AlternateContent>
            </w:r>
          </w:p>
          <w:p w14:paraId="105056D0" w14:textId="77777777" w:rsidR="00345E26" w:rsidRDefault="0064018F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6A6AFE">
              <w:rPr>
                <w:rFonts w:ascii="Arial" w:hAnsi="Arial" w:cs="Arial"/>
              </w:rPr>
              <w:t>c</w:t>
            </w:r>
            <w:r w:rsidR="002B4C8E" w:rsidRPr="00A94EEA">
              <w:rPr>
                <w:rFonts w:ascii="Arial" w:hAnsi="Arial" w:cs="Arial"/>
              </w:rPr>
              <w:t xml:space="preserve">. </w:t>
            </w:r>
            <w:r w:rsidRPr="00A94EEA">
              <w:rPr>
                <w:rFonts w:ascii="Arial" w:hAnsi="Arial" w:cs="Arial"/>
              </w:rPr>
              <w:t xml:space="preserve">General Manager </w:t>
            </w:r>
          </w:p>
          <w:p w14:paraId="751F18C4" w14:textId="77777777" w:rsidR="002B4C8E" w:rsidRDefault="0064018F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>Pusat Informasi Aeronautika</w:t>
            </w:r>
          </w:p>
          <w:p w14:paraId="450601AD" w14:textId="77777777" w:rsidR="007A6AC2" w:rsidRPr="00A94EEA" w:rsidRDefault="007A6AC2" w:rsidP="00B2560B">
            <w:pPr>
              <w:tabs>
                <w:tab w:val="left" w:pos="709"/>
                <w:tab w:val="left" w:pos="1134"/>
              </w:tabs>
              <w:spacing w:after="0" w:line="240" w:lineRule="auto"/>
              <w:ind w:left="1276" w:hanging="1276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5019" w:type="dxa"/>
          </w:tcPr>
          <w:p w14:paraId="127B2809" w14:textId="77777777" w:rsidR="007A6AC2" w:rsidRPr="00942F6F" w:rsidRDefault="00942F6F" w:rsidP="00B2560B">
            <w:pPr>
              <w:tabs>
                <w:tab w:val="left" w:pos="1168"/>
                <w:tab w:val="left" w:pos="1740"/>
              </w:tabs>
              <w:spacing w:line="240" w:lineRule="auto"/>
              <w:ind w:left="1168" w:hanging="1168"/>
              <w:rPr>
                <w:rFonts w:ascii="Arial" w:hAnsi="Arial" w:cs="Arial"/>
                <w:b/>
                <w:lang w:val="sv-SE"/>
              </w:rPr>
            </w:pPr>
            <w:r w:rsidRPr="00942F6F">
              <w:rPr>
                <w:rFonts w:ascii="Arial" w:hAnsi="Arial" w:cs="Arial"/>
                <w:b/>
                <w:u w:val="single"/>
                <w:lang w:val="sv-SE"/>
              </w:rPr>
              <w:t>Pemohon</w:t>
            </w:r>
            <w:r w:rsidRPr="00942F6F">
              <w:rPr>
                <w:rFonts w:ascii="Arial" w:hAnsi="Arial" w:cs="Arial"/>
                <w:b/>
                <w:lang w:val="sv-SE"/>
              </w:rPr>
              <w:t xml:space="preserve"> </w:t>
            </w:r>
          </w:p>
          <w:p w14:paraId="19BBA11C" w14:textId="1C998812" w:rsidR="007A6AC2" w:rsidRDefault="002B4C8E" w:rsidP="00A94EEA">
            <w:pPr>
              <w:tabs>
                <w:tab w:val="left" w:pos="1234"/>
              </w:tabs>
              <w:spacing w:after="0" w:line="240" w:lineRule="auto"/>
              <w:ind w:left="2085" w:hanging="2085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  <w:lang w:val="sv-SE"/>
              </w:rPr>
              <w:t>Nama</w:t>
            </w:r>
            <w:r w:rsidR="00A94EEA">
              <w:rPr>
                <w:rFonts w:ascii="Arial" w:hAnsi="Arial" w:cs="Arial"/>
              </w:rPr>
              <w:tab/>
              <w:t>:</w:t>
            </w:r>
            <w:r w:rsidR="009A28D3">
              <w:rPr>
                <w:rFonts w:ascii="Arial" w:hAnsi="Arial" w:cs="Arial"/>
              </w:rPr>
              <w:t xml:space="preserve">  </w:t>
            </w:r>
            <w:sdt>
              <w:sdtPr>
                <w:rPr>
                  <w:rFonts w:ascii="Arial" w:hAnsi="Arial" w:cs="Arial"/>
                </w:rPr>
                <w:alias w:val="NAMA"/>
                <w:tag w:val="NAMA"/>
                <w:id w:val="2147164498"/>
                <w:lock w:val="sdtLocked"/>
                <w:placeholder>
                  <w:docPart w:val="E689BAA904DD4011BAB916B209F49F5B"/>
                </w:placeholder>
                <w:dropDownList>
                  <w:listItem w:displayText="IBNU HARGIYANTO" w:value="IBNU HARGIYANTO"/>
                  <w:listItem w:displayText="ARI YUWONO" w:value="ARI YUWONO"/>
                  <w:listItem w:displayText="IWAN YUNARIAWAN" w:value="IWAN YUNARIAWAN"/>
                  <w:listItem w:displayText="SETIYADI" w:value="SETIYADI"/>
                  <w:listItem w:displayText="JOKO SURYANTO" w:value="JOKO SURYANTO"/>
                  <w:listItem w:displayText="DEDY INDARKHO" w:value="DEDY INDARKHO"/>
                </w:dropDownList>
              </w:sdtPr>
              <w:sdtContent>
                <w:r w:rsidR="004141AA">
                  <w:rPr>
                    <w:rFonts w:ascii="Arial" w:hAnsi="Arial" w:cs="Arial"/>
                  </w:rPr>
                  <w:t>IWAN YUNARIAWAN</w:t>
                </w:r>
              </w:sdtContent>
            </w:sdt>
          </w:p>
          <w:p w14:paraId="4E207FB8" w14:textId="77777777" w:rsidR="00A94EEA" w:rsidRPr="00A94EEA" w:rsidRDefault="00A94EEA" w:rsidP="00A94EEA">
            <w:pPr>
              <w:tabs>
                <w:tab w:val="left" w:pos="1234"/>
              </w:tabs>
              <w:spacing w:after="0" w:line="240" w:lineRule="auto"/>
              <w:ind w:left="1943" w:hanging="1943"/>
              <w:rPr>
                <w:rFonts w:ascii="Arial" w:hAnsi="Arial" w:cs="Arial"/>
              </w:rPr>
            </w:pPr>
          </w:p>
          <w:p w14:paraId="4FD099CC" w14:textId="003CFFDD" w:rsidR="007A6AC2" w:rsidRPr="00A94EEA" w:rsidRDefault="002B4C8E" w:rsidP="00A94EEA">
            <w:pPr>
              <w:tabs>
                <w:tab w:val="left" w:pos="1234"/>
              </w:tabs>
              <w:spacing w:after="0" w:line="240" w:lineRule="auto"/>
              <w:ind w:left="2085" w:hanging="2085"/>
              <w:rPr>
                <w:rFonts w:ascii="Arial" w:hAnsi="Arial" w:cs="Arial"/>
              </w:rPr>
            </w:pPr>
            <w:r w:rsidRPr="00A94EEA">
              <w:rPr>
                <w:rFonts w:ascii="Arial" w:hAnsi="Arial" w:cs="Arial"/>
              </w:rPr>
              <w:t>Jabatan</w:t>
            </w:r>
            <w:r w:rsidR="00A94EEA">
              <w:rPr>
                <w:rFonts w:ascii="Arial" w:hAnsi="Arial" w:cs="Arial"/>
              </w:rPr>
              <w:tab/>
              <w:t>:</w:t>
            </w:r>
            <w:r w:rsidR="009A28D3">
              <w:rPr>
                <w:rFonts w:ascii="Arial" w:hAnsi="Arial" w:cs="Arial"/>
              </w:rPr>
              <w:t xml:space="preserve"> </w:t>
            </w:r>
            <w:r w:rsidR="001E4981">
              <w:rPr>
                <w:rFonts w:ascii="Arial" w:hAnsi="Arial" w:cs="Arial"/>
                <w:lang w:val="en-US"/>
              </w:rPr>
              <w:t xml:space="preserve"> </w:t>
            </w:r>
            <w:r w:rsidR="009A28D3">
              <w:rPr>
                <w:rFonts w:ascii="Arial" w:hAnsi="Arial" w:cs="Arial"/>
              </w:rPr>
              <w:t>MANAGER OPERASI</w:t>
            </w:r>
            <w:r w:rsidR="00B77A5F">
              <w:rPr>
                <w:rFonts w:ascii="Arial" w:hAnsi="Arial" w:cs="Arial"/>
              </w:rPr>
              <w:t xml:space="preserve"> </w:t>
            </w:r>
            <w:sdt>
              <w:sdtPr>
                <w:rPr>
                  <w:rFonts w:ascii="Arial" w:hAnsi="Arial" w:cs="Arial"/>
                </w:rPr>
                <w:id w:val="1446580276"/>
                <w:lock w:val="sdtLocked"/>
                <w:placeholder>
                  <w:docPart w:val="E689BAA904DD4011BAB916B209F49F5B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 w:rsidR="004141AA">
                  <w:rPr>
                    <w:rFonts w:ascii="Arial" w:hAnsi="Arial" w:cs="Arial"/>
                  </w:rPr>
                  <w:t>5</w:t>
                </w:r>
              </w:sdtContent>
            </w:sdt>
          </w:p>
          <w:p w14:paraId="10A90CCA" w14:textId="77777777" w:rsidR="007A6AC2" w:rsidRPr="00A94EEA" w:rsidRDefault="007A6AC2" w:rsidP="00A94EEA">
            <w:pPr>
              <w:tabs>
                <w:tab w:val="left" w:pos="1943"/>
              </w:tabs>
              <w:spacing w:after="0" w:line="240" w:lineRule="auto"/>
              <w:ind w:left="1666" w:hanging="1666"/>
              <w:rPr>
                <w:rFonts w:ascii="Arial" w:hAnsi="Arial" w:cs="Arial"/>
                <w:lang w:val="sv-SE"/>
              </w:rPr>
            </w:pPr>
          </w:p>
        </w:tc>
      </w:tr>
      <w:tr w:rsidR="007A6AC2" w:rsidRPr="00A94EEA" w14:paraId="1744F844" w14:textId="77777777" w:rsidTr="008B5DC0">
        <w:trPr>
          <w:trHeight w:val="1278"/>
        </w:trPr>
        <w:tc>
          <w:tcPr>
            <w:tcW w:w="9380" w:type="dxa"/>
            <w:gridSpan w:val="4"/>
            <w:vAlign w:val="center"/>
          </w:tcPr>
          <w:p w14:paraId="33FC0D65" w14:textId="77777777" w:rsidR="007A6AC2" w:rsidRPr="00471F28" w:rsidRDefault="00471F28" w:rsidP="008B5DC0">
            <w:pPr>
              <w:tabs>
                <w:tab w:val="left" w:pos="1985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Jenis</w:t>
            </w:r>
            <w:r w:rsidR="007A6AC2" w:rsidRPr="00471F28">
              <w:rPr>
                <w:rFonts w:ascii="Arial" w:hAnsi="Arial" w:cs="Arial"/>
              </w:rPr>
              <w:t xml:space="preserve"> NOTAM :</w:t>
            </w:r>
          </w:p>
          <w:p w14:paraId="679A9862" w14:textId="15D141E4" w:rsidR="007A6AC2" w:rsidRPr="00471F28" w:rsidRDefault="007A6AC2" w:rsidP="008B5DC0">
            <w:pPr>
              <w:tabs>
                <w:tab w:val="left" w:pos="1985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B47FE1" wp14:editId="67D359A9">
                      <wp:simplePos x="0" y="0"/>
                      <wp:positionH relativeFrom="column">
                        <wp:posOffset>3943985</wp:posOffset>
                      </wp:positionH>
                      <wp:positionV relativeFrom="paragraph">
                        <wp:posOffset>106045</wp:posOffset>
                      </wp:positionV>
                      <wp:extent cx="311150" cy="243840"/>
                      <wp:effectExtent l="0" t="0" r="12700" b="22860"/>
                      <wp:wrapNone/>
                      <wp:docPr id="4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1775514955"/>
                                    <w14:checkbox>
                                      <w14:checked w14:val="0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3B0DD931" w14:textId="4DD87D83" w:rsidR="00FA12D8" w:rsidRDefault="00A62BCE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B47FE1" id="Rectangle 11" o:spid="_x0000_s1026" style="position:absolute;margin-left:310.55pt;margin-top:8.35pt;width:24.5pt;height:1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">
                      <v:textbox>
                        <w:txbxContent>
                          <w:sdt>
                            <w:sdtPr>
                              <w:id w:val="1775514955"/>
                              <w14:checkbox>
                                <w14:checked w14:val="0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3B0DD931" w14:textId="4DD87D83" w:rsidR="00FA12D8" w:rsidRDefault="00A62BCE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11F159" wp14:editId="5864CD64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113665</wp:posOffset>
                      </wp:positionV>
                      <wp:extent cx="311150" cy="243840"/>
                      <wp:effectExtent l="0" t="0" r="12700" b="22860"/>
                      <wp:wrapNone/>
                      <wp:docPr id="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-634260046"/>
                                    <w14:checkbox>
                                      <w14:checked w14:val="1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70202460" w14:textId="3BA02875" w:rsidR="00FA12D8" w:rsidRDefault="00A62BCE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</w:rPr>
                                        <w:t>Ѵ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11F159" id="Rectangle 9" o:spid="_x0000_s1027" style="position:absolute;margin-left:5.25pt;margin-top:8.95pt;width:24.5pt;height:1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">
                      <v:textbox>
                        <w:txbxContent>
                          <w:sdt>
                            <w:sdtPr>
                              <w:id w:val="-634260046"/>
                              <w14:checkbox>
                                <w14:checked w14:val="1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70202460" w14:textId="3BA02875" w:rsidR="00FA12D8" w:rsidRDefault="00A62BCE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Ѵ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  <w:r w:rsidRPr="00471F28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2866B2" wp14:editId="5EF88DAF">
                      <wp:simplePos x="0" y="0"/>
                      <wp:positionH relativeFrom="column">
                        <wp:posOffset>1933575</wp:posOffset>
                      </wp:positionH>
                      <wp:positionV relativeFrom="paragraph">
                        <wp:posOffset>106045</wp:posOffset>
                      </wp:positionV>
                      <wp:extent cx="311150" cy="243840"/>
                      <wp:effectExtent l="0" t="0" r="12700" b="22860"/>
                      <wp:wrapNone/>
                      <wp:docPr id="1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1150" cy="243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id w:val="1340579812"/>
                                    <w14:checkbox>
                                      <w14:checked w14:val="0"/>
                                      <w14:checkedState w14:val="0474" w14:font="Times New Roman"/>
                                      <w14:uncheckedState w14:val="2610" w14:font="MS Gothic"/>
                                    </w14:checkbox>
                                  </w:sdtPr>
                                  <w:sdtContent>
                                    <w:p w14:paraId="226B8420" w14:textId="1067D00F" w:rsidR="00FA12D8" w:rsidRDefault="000E3245" w:rsidP="00FA12D8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rFonts w:ascii="MS Gothic" w:eastAsia="MS Gothic" w:hAnsi="MS Gothic" w:hint="eastAsia"/>
                                        </w:rPr>
                                        <w:t>☐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866B2" id="Rectangle 10" o:spid="_x0000_s1028" style="position:absolute;margin-left:152.25pt;margin-top:8.35pt;width:24.5pt;height:1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">
                      <v:textbox>
                        <w:txbxContent>
                          <w:sdt>
                            <w:sdtPr>
                              <w:id w:val="1340579812"/>
                              <w14:checkbox>
                                <w14:checked w14:val="0"/>
                                <w14:checkedState w14:val="0474" w14:font="Times New Roman"/>
                                <w14:uncheckedState w14:val="2610" w14:font="MS Gothic"/>
                              </w14:checkbox>
                            </w:sdtPr>
                            <w:sdtContent>
                              <w:p w14:paraId="226B8420" w14:textId="1067D00F" w:rsidR="00FA12D8" w:rsidRDefault="000E3245" w:rsidP="00FA12D8">
                                <w:pPr>
                                  <w:jc w:val="center"/>
                                </w:pPr>
                                <w:r>
                                  <w:rPr>
                                    <w:rFonts w:ascii="MS Gothic" w:eastAsia="MS Gothic" w:hAnsi="MS Gothic" w:hint="eastAsia"/>
                                  </w:rPr>
                                  <w:t>☐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</w:pict>
                </mc:Fallback>
              </mc:AlternateContent>
            </w:r>
          </w:p>
          <w:p w14:paraId="30D4C663" w14:textId="77777777" w:rsidR="002B4C8E" w:rsidRPr="00471F28" w:rsidRDefault="00A94EEA" w:rsidP="008B5DC0">
            <w:pPr>
              <w:tabs>
                <w:tab w:val="left" w:pos="3686"/>
                <w:tab w:val="left" w:pos="6804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 xml:space="preserve">           </w:t>
            </w:r>
            <w:r w:rsidR="007A6AC2" w:rsidRPr="00471F28">
              <w:rPr>
                <w:rFonts w:ascii="Arial" w:hAnsi="Arial" w:cs="Arial"/>
              </w:rPr>
              <w:t>NOTAM</w:t>
            </w:r>
            <w:r w:rsidR="00471F28" w:rsidRPr="00471F28">
              <w:rPr>
                <w:rFonts w:ascii="Arial" w:hAnsi="Arial" w:cs="Arial"/>
              </w:rPr>
              <w:t xml:space="preserve"> New</w:t>
            </w:r>
            <w:r w:rsidR="002B4C8E" w:rsidRPr="00471F28">
              <w:rPr>
                <w:rFonts w:ascii="Arial" w:hAnsi="Arial" w:cs="Arial"/>
              </w:rPr>
              <w:tab/>
            </w:r>
            <w:r w:rsidR="007A6AC2" w:rsidRPr="00471F28">
              <w:rPr>
                <w:rFonts w:ascii="Arial" w:hAnsi="Arial" w:cs="Arial"/>
              </w:rPr>
              <w:t>NOTAM</w:t>
            </w:r>
            <w:r w:rsidR="002B4C8E" w:rsidRPr="00471F28">
              <w:rPr>
                <w:rFonts w:ascii="Arial" w:hAnsi="Arial" w:cs="Arial"/>
              </w:rPr>
              <w:t xml:space="preserve"> Replace</w:t>
            </w:r>
            <w:r w:rsidR="002B4C8E" w:rsidRPr="00471F28">
              <w:rPr>
                <w:rFonts w:ascii="Arial" w:hAnsi="Arial" w:cs="Arial"/>
              </w:rPr>
              <w:tab/>
            </w:r>
            <w:r w:rsidR="007A6AC2" w:rsidRPr="00471F28">
              <w:rPr>
                <w:rFonts w:ascii="Arial" w:hAnsi="Arial" w:cs="Arial"/>
              </w:rPr>
              <w:t>NOTAM</w:t>
            </w:r>
            <w:r w:rsidR="002B4C8E" w:rsidRPr="00471F28">
              <w:rPr>
                <w:rFonts w:ascii="Arial" w:hAnsi="Arial" w:cs="Arial"/>
              </w:rPr>
              <w:t xml:space="preserve"> Cancel</w:t>
            </w:r>
          </w:p>
          <w:p w14:paraId="36272862" w14:textId="57A87A09" w:rsidR="008B5DC0" w:rsidRPr="00471F28" w:rsidRDefault="00A94EEA" w:rsidP="008B5DC0">
            <w:pPr>
              <w:tabs>
                <w:tab w:val="left" w:pos="3686"/>
                <w:tab w:val="left" w:pos="6804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 xml:space="preserve"> </w:t>
            </w:r>
            <w:r w:rsidR="002B4C8E" w:rsidRPr="00471F28">
              <w:rPr>
                <w:rFonts w:ascii="Arial" w:hAnsi="Arial" w:cs="Arial"/>
              </w:rPr>
              <w:tab/>
              <w:t>Nomor</w:t>
            </w:r>
            <w:r w:rsidR="002B4C8E" w:rsidRPr="00471F28">
              <w:rPr>
                <w:rFonts w:ascii="Arial" w:hAnsi="Arial" w:cs="Arial"/>
              </w:rPr>
              <w:tab/>
            </w:r>
            <w:r w:rsidR="00B27109" w:rsidRPr="00B27109">
              <w:rPr>
                <w:rStyle w:val="markedcontent"/>
                <w:rFonts w:ascii="Arial" w:hAnsi="Arial" w:cs="Arial"/>
                <w:lang w:val="en-US"/>
              </w:rPr>
              <w:t xml:space="preserve"> </w:t>
            </w:r>
          </w:p>
        </w:tc>
      </w:tr>
      <w:tr w:rsidR="00C01F1A" w:rsidRPr="00A94EEA" w14:paraId="182096AE" w14:textId="77777777" w:rsidTr="009F271E">
        <w:trPr>
          <w:trHeight w:val="487"/>
        </w:trPr>
        <w:tc>
          <w:tcPr>
            <w:tcW w:w="3227" w:type="dxa"/>
            <w:vAlign w:val="center"/>
          </w:tcPr>
          <w:p w14:paraId="4BF5192D" w14:textId="77777777" w:rsidR="00C01F1A" w:rsidRPr="00471F28" w:rsidRDefault="00C01F1A" w:rsidP="00471F2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Lokasi</w:t>
            </w:r>
          </w:p>
        </w:tc>
        <w:tc>
          <w:tcPr>
            <w:tcW w:w="6153" w:type="dxa"/>
            <w:gridSpan w:val="3"/>
            <w:vAlign w:val="center"/>
          </w:tcPr>
          <w:p w14:paraId="14D3B056" w14:textId="6CFCA4FD" w:rsidR="00C01F1A" w:rsidRPr="00F909D2" w:rsidRDefault="004141AA" w:rsidP="00471F2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Kabupaten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lang w:val="en-US"/>
              </w:rPr>
              <w:t>Situbondo</w:t>
            </w:r>
            <w:proofErr w:type="spellEnd"/>
            <w:r w:rsidR="00E07D7E">
              <w:rPr>
                <w:rFonts w:ascii="Arial" w:hAnsi="Arial" w:cs="Arial"/>
                <w:lang w:val="en-US"/>
              </w:rPr>
              <w:t>.</w:t>
            </w:r>
          </w:p>
        </w:tc>
      </w:tr>
      <w:tr w:rsidR="00C01F1A" w:rsidRPr="00A94EEA" w14:paraId="20365863" w14:textId="77777777" w:rsidTr="00C01F1A">
        <w:trPr>
          <w:trHeight w:val="633"/>
        </w:trPr>
        <w:tc>
          <w:tcPr>
            <w:tcW w:w="3227" w:type="dxa"/>
            <w:vAlign w:val="center"/>
          </w:tcPr>
          <w:p w14:paraId="354156F8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Waktu Mulai Pelaksanaan</w:t>
            </w:r>
          </w:p>
        </w:tc>
        <w:tc>
          <w:tcPr>
            <w:tcW w:w="6153" w:type="dxa"/>
            <w:gridSpan w:val="3"/>
            <w:vAlign w:val="center"/>
          </w:tcPr>
          <w:p w14:paraId="26B2460E" w14:textId="70AE77F8" w:rsidR="00C01F1A" w:rsidRPr="00471F28" w:rsidRDefault="006B2E61" w:rsidP="006B2E61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6B2E61">
              <w:rPr>
                <w:rFonts w:ascii="Arial" w:hAnsi="Arial" w:cs="Arial"/>
              </w:rPr>
              <w:t xml:space="preserve">Tanggal : </w:t>
            </w:r>
            <w:r w:rsidR="004141AA">
              <w:rPr>
                <w:rFonts w:ascii="Arial" w:hAnsi="Arial" w:cs="Arial"/>
              </w:rPr>
              <w:t>10 Juli</w:t>
            </w:r>
            <w:r w:rsidR="00105965">
              <w:rPr>
                <w:rFonts w:ascii="Arial" w:hAnsi="Arial" w:cs="Arial"/>
                <w:lang w:val="en-US"/>
              </w:rPr>
              <w:t xml:space="preserve"> 202</w:t>
            </w:r>
            <w:r w:rsidR="00FC07E2">
              <w:rPr>
                <w:rFonts w:ascii="Arial" w:hAnsi="Arial" w:cs="Arial"/>
                <w:lang w:val="en-US"/>
              </w:rPr>
              <w:t>6</w:t>
            </w:r>
            <w:r>
              <w:rPr>
                <w:rFonts w:ascii="Arial" w:hAnsi="Arial" w:cs="Arial"/>
                <w:lang w:val="en-US"/>
              </w:rPr>
              <w:t xml:space="preserve">  </w:t>
            </w:r>
            <w:proofErr w:type="spellStart"/>
            <w:r>
              <w:rPr>
                <w:rFonts w:ascii="Arial" w:hAnsi="Arial" w:cs="Arial"/>
                <w:lang w:val="en-US"/>
              </w:rPr>
              <w:t>Pukul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: </w:t>
            </w:r>
            <w:r w:rsidR="00DB66DC">
              <w:rPr>
                <w:rFonts w:ascii="Arial" w:hAnsi="Arial" w:cs="Arial"/>
                <w:lang w:val="en-US"/>
              </w:rPr>
              <w:t>0</w:t>
            </w:r>
            <w:r w:rsidR="004141AA">
              <w:rPr>
                <w:rFonts w:ascii="Arial" w:hAnsi="Arial" w:cs="Arial"/>
                <w:lang w:val="en-US"/>
              </w:rPr>
              <w:t>5</w:t>
            </w:r>
            <w:r w:rsidR="00DB66DC">
              <w:rPr>
                <w:rFonts w:ascii="Arial" w:hAnsi="Arial" w:cs="Arial"/>
                <w:lang w:val="en-US"/>
              </w:rPr>
              <w:t>.</w:t>
            </w:r>
            <w:r w:rsidR="004141AA">
              <w:rPr>
                <w:rFonts w:ascii="Arial" w:hAnsi="Arial" w:cs="Arial"/>
                <w:lang w:val="en-US"/>
              </w:rPr>
              <w:t>3</w:t>
            </w:r>
            <w:r w:rsidR="00E07D7E">
              <w:rPr>
                <w:rFonts w:ascii="Arial" w:hAnsi="Arial" w:cs="Arial"/>
                <w:lang w:val="en-US"/>
              </w:rPr>
              <w:t>0</w:t>
            </w:r>
            <w:r w:rsidRPr="006B2E61">
              <w:rPr>
                <w:rFonts w:ascii="Arial" w:hAnsi="Arial" w:cs="Arial"/>
              </w:rPr>
              <w:t xml:space="preserve"> UTC </w:t>
            </w:r>
          </w:p>
        </w:tc>
      </w:tr>
      <w:tr w:rsidR="00C01F1A" w:rsidRPr="00A94EEA" w14:paraId="7A51911C" w14:textId="77777777" w:rsidTr="00C01F1A">
        <w:trPr>
          <w:trHeight w:val="572"/>
        </w:trPr>
        <w:tc>
          <w:tcPr>
            <w:tcW w:w="3227" w:type="dxa"/>
            <w:vAlign w:val="center"/>
          </w:tcPr>
          <w:p w14:paraId="5FE98483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Waktu Selesai Pelaksanaan</w:t>
            </w:r>
          </w:p>
        </w:tc>
        <w:tc>
          <w:tcPr>
            <w:tcW w:w="6153" w:type="dxa"/>
            <w:gridSpan w:val="3"/>
            <w:vAlign w:val="center"/>
          </w:tcPr>
          <w:p w14:paraId="1C8D786C" w14:textId="4C28FA2B" w:rsidR="00C01F1A" w:rsidRPr="00DE0CA8" w:rsidRDefault="006B2E61" w:rsidP="006B2E61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proofErr w:type="gramStart"/>
            <w:r w:rsidRPr="006B2E61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Pr="006B2E61">
              <w:rPr>
                <w:rFonts w:ascii="Arial" w:hAnsi="Arial" w:cs="Arial"/>
                <w:lang w:val="en-US"/>
              </w:rPr>
              <w:t xml:space="preserve"> :</w:t>
            </w:r>
            <w:proofErr w:type="gramEnd"/>
            <w:r w:rsidRPr="006B2E61">
              <w:rPr>
                <w:rFonts w:ascii="Arial" w:hAnsi="Arial" w:cs="Arial"/>
                <w:lang w:val="en-US"/>
              </w:rPr>
              <w:t xml:space="preserve"> </w:t>
            </w:r>
            <w:r w:rsidR="004141AA">
              <w:rPr>
                <w:rFonts w:ascii="Arial" w:hAnsi="Arial" w:cs="Arial"/>
              </w:rPr>
              <w:t>10 Juli</w:t>
            </w:r>
            <w:r w:rsidR="004141AA">
              <w:rPr>
                <w:rFonts w:ascii="Arial" w:hAnsi="Arial" w:cs="Arial"/>
                <w:lang w:val="en-US"/>
              </w:rPr>
              <w:t xml:space="preserve"> </w:t>
            </w:r>
            <w:proofErr w:type="gramStart"/>
            <w:r w:rsidR="004141AA">
              <w:rPr>
                <w:rFonts w:ascii="Arial" w:hAnsi="Arial" w:cs="Arial"/>
                <w:lang w:val="en-US"/>
              </w:rPr>
              <w:t xml:space="preserve">2026  </w:t>
            </w:r>
            <w:proofErr w:type="spellStart"/>
            <w:r w:rsidRPr="006B2E61">
              <w:rPr>
                <w:rFonts w:ascii="Arial" w:hAnsi="Arial" w:cs="Arial"/>
                <w:lang w:val="en-US"/>
              </w:rPr>
              <w:t>Pukul</w:t>
            </w:r>
            <w:proofErr w:type="spellEnd"/>
            <w:proofErr w:type="gramEnd"/>
            <w:r>
              <w:rPr>
                <w:rFonts w:ascii="Arial" w:hAnsi="Arial" w:cs="Arial"/>
                <w:lang w:val="en-US"/>
              </w:rPr>
              <w:t xml:space="preserve"> </w:t>
            </w:r>
            <w:r w:rsidRPr="006B2E61">
              <w:rPr>
                <w:rFonts w:ascii="Arial" w:hAnsi="Arial" w:cs="Arial"/>
                <w:lang w:val="en-US"/>
              </w:rPr>
              <w:t xml:space="preserve">: </w:t>
            </w:r>
            <w:r w:rsidR="00DB66DC">
              <w:rPr>
                <w:rFonts w:ascii="Arial" w:hAnsi="Arial" w:cs="Arial"/>
                <w:lang w:val="en-US"/>
              </w:rPr>
              <w:t>0</w:t>
            </w:r>
            <w:r w:rsidR="004141AA">
              <w:rPr>
                <w:rFonts w:ascii="Arial" w:hAnsi="Arial" w:cs="Arial"/>
                <w:lang w:val="en-US"/>
              </w:rPr>
              <w:t>8</w:t>
            </w:r>
            <w:r w:rsidRPr="006B2E61">
              <w:rPr>
                <w:rFonts w:ascii="Arial" w:hAnsi="Arial" w:cs="Arial"/>
                <w:lang w:val="en-US"/>
              </w:rPr>
              <w:t>.</w:t>
            </w:r>
            <w:r w:rsidR="00E07D7E">
              <w:rPr>
                <w:rFonts w:ascii="Arial" w:hAnsi="Arial" w:cs="Arial"/>
                <w:lang w:val="en-US"/>
              </w:rPr>
              <w:t>30</w:t>
            </w:r>
            <w:r w:rsidRPr="006B2E61">
              <w:rPr>
                <w:rFonts w:ascii="Arial" w:hAnsi="Arial" w:cs="Arial"/>
                <w:lang w:val="en-US"/>
              </w:rPr>
              <w:t xml:space="preserve"> UTC</w:t>
            </w:r>
          </w:p>
        </w:tc>
      </w:tr>
      <w:tr w:rsidR="00C01F1A" w:rsidRPr="00A94EEA" w14:paraId="331AAC81" w14:textId="77777777" w:rsidTr="009F271E">
        <w:trPr>
          <w:trHeight w:val="343"/>
        </w:trPr>
        <w:tc>
          <w:tcPr>
            <w:tcW w:w="3227" w:type="dxa"/>
            <w:vAlign w:val="center"/>
          </w:tcPr>
          <w:p w14:paraId="2638E31F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471F28">
              <w:rPr>
                <w:rFonts w:ascii="Arial" w:hAnsi="Arial" w:cs="Arial"/>
              </w:rPr>
              <w:t>Jadwal Spesifik (jika ada)</w:t>
            </w:r>
          </w:p>
          <w:p w14:paraId="6F6DF127" w14:textId="77777777" w:rsidR="00C01F1A" w:rsidRPr="00471F28" w:rsidRDefault="00C01F1A" w:rsidP="008B5DC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6153" w:type="dxa"/>
            <w:gridSpan w:val="3"/>
            <w:vAlign w:val="center"/>
          </w:tcPr>
          <w:p w14:paraId="67C95DA7" w14:textId="72ABF81D" w:rsidR="00F90A50" w:rsidRPr="006D5F29" w:rsidRDefault="00FC07E2" w:rsidP="006B2E61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Pukul</w:t>
            </w:r>
            <w:proofErr w:type="spellEnd"/>
            <w:r>
              <w:rPr>
                <w:rFonts w:ascii="Arial" w:hAnsi="Arial" w:cs="Arial"/>
                <w:lang w:val="en-US"/>
              </w:rPr>
              <w:t xml:space="preserve"> 0</w:t>
            </w:r>
            <w:r w:rsidR="004141AA">
              <w:rPr>
                <w:rFonts w:ascii="Arial" w:hAnsi="Arial" w:cs="Arial"/>
                <w:lang w:val="en-US"/>
              </w:rPr>
              <w:t>5</w:t>
            </w:r>
            <w:r w:rsidR="00E07D7E">
              <w:rPr>
                <w:rFonts w:ascii="Arial" w:hAnsi="Arial" w:cs="Arial"/>
                <w:lang w:val="en-US"/>
              </w:rPr>
              <w:t>.</w:t>
            </w:r>
            <w:r w:rsidR="004141AA">
              <w:rPr>
                <w:rFonts w:ascii="Arial" w:hAnsi="Arial" w:cs="Arial"/>
                <w:lang w:val="en-US"/>
              </w:rPr>
              <w:t>3</w:t>
            </w:r>
            <w:r w:rsidR="00E07D7E">
              <w:rPr>
                <w:rFonts w:ascii="Arial" w:hAnsi="Arial" w:cs="Arial"/>
                <w:lang w:val="en-US"/>
              </w:rPr>
              <w:t>0</w:t>
            </w:r>
            <w:r>
              <w:rPr>
                <w:rFonts w:ascii="Arial" w:hAnsi="Arial" w:cs="Arial"/>
                <w:lang w:val="en-US"/>
              </w:rPr>
              <w:t xml:space="preserve"> – 0</w:t>
            </w:r>
            <w:r w:rsidR="004141AA">
              <w:rPr>
                <w:rFonts w:ascii="Arial" w:hAnsi="Arial" w:cs="Arial"/>
                <w:lang w:val="en-US"/>
              </w:rPr>
              <w:t>8</w:t>
            </w:r>
            <w:r w:rsidR="00E07D7E">
              <w:rPr>
                <w:rFonts w:ascii="Arial" w:hAnsi="Arial" w:cs="Arial"/>
                <w:lang w:val="en-US"/>
              </w:rPr>
              <w:t>.30</w:t>
            </w:r>
            <w:r>
              <w:rPr>
                <w:rFonts w:ascii="Arial" w:hAnsi="Arial" w:cs="Arial"/>
                <w:lang w:val="en-US"/>
              </w:rPr>
              <w:t xml:space="preserve"> UTC.</w:t>
            </w:r>
          </w:p>
        </w:tc>
      </w:tr>
      <w:tr w:rsidR="007A6AC2" w:rsidRPr="00A94EEA" w14:paraId="0128A1E4" w14:textId="77777777" w:rsidTr="009F271E">
        <w:trPr>
          <w:trHeight w:val="2504"/>
        </w:trPr>
        <w:tc>
          <w:tcPr>
            <w:tcW w:w="9380" w:type="dxa"/>
            <w:gridSpan w:val="4"/>
            <w:tcBorders>
              <w:bottom w:val="single" w:sz="4" w:space="0" w:color="auto"/>
            </w:tcBorders>
          </w:tcPr>
          <w:p w14:paraId="2BE305B7" w14:textId="77777777" w:rsidR="00D030C8" w:rsidRPr="00E75E5D" w:rsidRDefault="00D030C8" w:rsidP="00D030C8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75E5D">
              <w:rPr>
                <w:sz w:val="24"/>
                <w:szCs w:val="24"/>
                <w:lang w:val="en-US"/>
              </w:rPr>
              <w:t>Deskripsi</w:t>
            </w:r>
            <w:proofErr w:type="spellEnd"/>
            <w:r w:rsidRPr="00E75E5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75E5D">
              <w:rPr>
                <w:sz w:val="24"/>
                <w:szCs w:val="24"/>
                <w:lang w:val="en-US"/>
              </w:rPr>
              <w:t>Informasi</w:t>
            </w:r>
            <w:proofErr w:type="spellEnd"/>
            <w:r w:rsidRPr="00E75E5D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E75E5D">
              <w:rPr>
                <w:sz w:val="24"/>
                <w:szCs w:val="24"/>
                <w:lang w:val="en-US"/>
              </w:rPr>
              <w:t>Notam :</w:t>
            </w:r>
            <w:proofErr w:type="gramEnd"/>
          </w:p>
          <w:p w14:paraId="75D377D7" w14:textId="08619A79" w:rsidR="00FC07E2" w:rsidRPr="00E75E5D" w:rsidRDefault="00033AC6" w:rsidP="00033AC6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sz w:val="24"/>
                <w:szCs w:val="24"/>
                <w:lang w:val="en-US"/>
              </w:rPr>
            </w:pPr>
            <w:proofErr w:type="spellStart"/>
            <w:r w:rsidRPr="00E75E5D">
              <w:rPr>
                <w:sz w:val="24"/>
                <w:szCs w:val="24"/>
                <w:lang w:val="en-US"/>
              </w:rPr>
              <w:t>Dalam</w:t>
            </w:r>
            <w:proofErr w:type="spellEnd"/>
            <w:r w:rsidR="00FC07E2" w:rsidRPr="00E75E5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FC07E2" w:rsidRPr="00E75E5D">
              <w:rPr>
                <w:sz w:val="24"/>
                <w:szCs w:val="24"/>
                <w:lang w:val="en-US"/>
              </w:rPr>
              <w:t>rangka</w:t>
            </w:r>
            <w:proofErr w:type="spellEnd"/>
            <w:r w:rsidR="00FC07E2" w:rsidRPr="00E75E5D">
              <w:rPr>
                <w:sz w:val="24"/>
                <w:szCs w:val="24"/>
                <w:lang w:val="en-US"/>
              </w:rPr>
              <w:t xml:space="preserve"> Giat VVIP, </w:t>
            </w:r>
            <w:proofErr w:type="spellStart"/>
            <w:r w:rsidR="00FC07E2" w:rsidRPr="00E75E5D">
              <w:rPr>
                <w:sz w:val="24"/>
                <w:szCs w:val="24"/>
                <w:lang w:val="en-US"/>
              </w:rPr>
              <w:t>mohon</w:t>
            </w:r>
            <w:proofErr w:type="spellEnd"/>
            <w:r w:rsidR="00FC07E2" w:rsidRPr="00E75E5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="00FC07E2" w:rsidRPr="00E75E5D">
              <w:rPr>
                <w:sz w:val="24"/>
                <w:szCs w:val="24"/>
                <w:lang w:val="en-US"/>
              </w:rPr>
              <w:t>diterbitkan</w:t>
            </w:r>
            <w:proofErr w:type="spellEnd"/>
            <w:r w:rsidR="00FC07E2" w:rsidRPr="00E75E5D">
              <w:rPr>
                <w:sz w:val="24"/>
                <w:szCs w:val="24"/>
                <w:lang w:val="en-US"/>
              </w:rPr>
              <w:t xml:space="preserve"> Notam Avoid </w:t>
            </w:r>
            <w:r w:rsidR="004141AA" w:rsidRPr="00E75E5D">
              <w:rPr>
                <w:sz w:val="24"/>
                <w:szCs w:val="24"/>
                <w:lang w:val="en-US"/>
              </w:rPr>
              <w:t xml:space="preserve">area </w:t>
            </w:r>
            <w:proofErr w:type="spellStart"/>
            <w:r w:rsidR="00FC07E2" w:rsidRPr="00E75E5D">
              <w:rPr>
                <w:sz w:val="24"/>
                <w:szCs w:val="24"/>
                <w:lang w:val="en-US"/>
              </w:rPr>
              <w:t>dengan</w:t>
            </w:r>
            <w:proofErr w:type="spellEnd"/>
            <w:r w:rsidR="00FC07E2" w:rsidRPr="00E75E5D">
              <w:rPr>
                <w:sz w:val="24"/>
                <w:szCs w:val="24"/>
                <w:lang w:val="en-US"/>
              </w:rPr>
              <w:t xml:space="preserve"> data </w:t>
            </w:r>
            <w:proofErr w:type="spellStart"/>
            <w:r w:rsidR="00FC07E2" w:rsidRPr="00E75E5D">
              <w:rPr>
                <w:sz w:val="24"/>
                <w:szCs w:val="24"/>
                <w:lang w:val="en-US"/>
              </w:rPr>
              <w:t>sebagai</w:t>
            </w:r>
            <w:proofErr w:type="spellEnd"/>
            <w:r w:rsidR="00FC07E2" w:rsidRPr="00E75E5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="00FC07E2" w:rsidRPr="00E75E5D">
              <w:rPr>
                <w:sz w:val="24"/>
                <w:szCs w:val="24"/>
                <w:lang w:val="en-US"/>
              </w:rPr>
              <w:t>berikut</w:t>
            </w:r>
            <w:proofErr w:type="spellEnd"/>
            <w:r w:rsidR="00FC07E2" w:rsidRPr="00E75E5D">
              <w:rPr>
                <w:sz w:val="24"/>
                <w:szCs w:val="24"/>
                <w:lang w:val="en-US"/>
              </w:rPr>
              <w:t xml:space="preserve"> :</w:t>
            </w:r>
            <w:proofErr w:type="gramEnd"/>
          </w:p>
          <w:p w14:paraId="4AAA3109" w14:textId="28B9AAA0" w:rsidR="00033AC6" w:rsidRPr="00E75E5D" w:rsidRDefault="004E68C4" w:rsidP="00033AC6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sz w:val="24"/>
                <w:szCs w:val="24"/>
              </w:rPr>
            </w:pPr>
            <w:r w:rsidRPr="00E75E5D">
              <w:rPr>
                <w:sz w:val="24"/>
                <w:szCs w:val="24"/>
                <w:lang w:val="en-US"/>
              </w:rPr>
              <w:br/>
            </w:r>
            <w:proofErr w:type="spellStart"/>
            <w:r w:rsidRPr="00E75E5D">
              <w:rPr>
                <w:sz w:val="24"/>
                <w:szCs w:val="24"/>
                <w:lang w:val="en-US"/>
              </w:rPr>
              <w:t>Koordinat</w:t>
            </w:r>
            <w:proofErr w:type="spellEnd"/>
            <w:r w:rsidRPr="00E75E5D">
              <w:rPr>
                <w:sz w:val="24"/>
                <w:szCs w:val="24"/>
                <w:lang w:val="en-US"/>
              </w:rPr>
              <w:t xml:space="preserve">: </w:t>
            </w:r>
            <w:r w:rsidR="009E1C98" w:rsidRPr="00E75E5D">
              <w:rPr>
                <w:sz w:val="24"/>
                <w:szCs w:val="24"/>
              </w:rPr>
              <w:t xml:space="preserve"> </w:t>
            </w:r>
            <w:r w:rsidR="004C5BED" w:rsidRPr="00E75E5D">
              <w:rPr>
                <w:sz w:val="24"/>
                <w:szCs w:val="24"/>
              </w:rPr>
              <w:t xml:space="preserve"> </w:t>
            </w:r>
          </w:p>
          <w:p w14:paraId="3F5E1E50" w14:textId="157663D7" w:rsidR="00F90A50" w:rsidRPr="00E75E5D" w:rsidRDefault="004141AA" w:rsidP="00033AC6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E75E5D">
              <w:rPr>
                <w:sz w:val="24"/>
                <w:szCs w:val="24"/>
              </w:rPr>
              <w:t>0</w:t>
            </w:r>
            <w:r w:rsidR="00033AC6" w:rsidRPr="00E75E5D">
              <w:rPr>
                <w:sz w:val="24"/>
                <w:szCs w:val="24"/>
              </w:rPr>
              <w:t>7°</w:t>
            </w:r>
            <w:r w:rsidRPr="00E75E5D">
              <w:rPr>
                <w:sz w:val="24"/>
                <w:szCs w:val="24"/>
              </w:rPr>
              <w:t>44</w:t>
            </w:r>
            <w:r w:rsidR="00033AC6" w:rsidRPr="00E75E5D">
              <w:rPr>
                <w:sz w:val="24"/>
                <w:szCs w:val="24"/>
              </w:rPr>
              <w:t>'</w:t>
            </w:r>
            <w:r w:rsidRPr="00E75E5D">
              <w:rPr>
                <w:sz w:val="24"/>
                <w:szCs w:val="24"/>
              </w:rPr>
              <w:t>01</w:t>
            </w:r>
            <w:r w:rsidR="00033AC6" w:rsidRPr="00E75E5D">
              <w:rPr>
                <w:sz w:val="24"/>
                <w:szCs w:val="24"/>
              </w:rPr>
              <w:t>"S - 11</w:t>
            </w:r>
            <w:r w:rsidRPr="00E75E5D">
              <w:rPr>
                <w:sz w:val="24"/>
                <w:szCs w:val="24"/>
              </w:rPr>
              <w:t>3</w:t>
            </w:r>
            <w:r w:rsidR="00033AC6" w:rsidRPr="00E75E5D">
              <w:rPr>
                <w:sz w:val="24"/>
                <w:szCs w:val="24"/>
              </w:rPr>
              <w:t>°</w:t>
            </w:r>
            <w:r w:rsidRPr="00E75E5D">
              <w:rPr>
                <w:sz w:val="24"/>
                <w:szCs w:val="24"/>
              </w:rPr>
              <w:t>43</w:t>
            </w:r>
            <w:r w:rsidR="00DB66DC" w:rsidRPr="00E75E5D">
              <w:rPr>
                <w:sz w:val="24"/>
                <w:szCs w:val="24"/>
              </w:rPr>
              <w:t xml:space="preserve"> </w:t>
            </w:r>
            <w:r w:rsidR="00FC07E2" w:rsidRPr="00E75E5D">
              <w:rPr>
                <w:sz w:val="24"/>
                <w:szCs w:val="24"/>
              </w:rPr>
              <w:t>’</w:t>
            </w:r>
            <w:r w:rsidRPr="00E75E5D">
              <w:rPr>
                <w:sz w:val="24"/>
                <w:szCs w:val="24"/>
              </w:rPr>
              <w:t>08</w:t>
            </w:r>
            <w:r w:rsidR="00033AC6" w:rsidRPr="00E75E5D">
              <w:rPr>
                <w:sz w:val="24"/>
                <w:szCs w:val="24"/>
              </w:rPr>
              <w:t>"E</w:t>
            </w:r>
            <w:r w:rsidR="004E68C4" w:rsidRPr="00E75E5D">
              <w:rPr>
                <w:sz w:val="24"/>
                <w:szCs w:val="24"/>
                <w:lang w:val="en-US"/>
              </w:rPr>
              <w:br/>
              <w:t xml:space="preserve">Radius: </w:t>
            </w:r>
            <w:r w:rsidRPr="00E75E5D">
              <w:rPr>
                <w:sz w:val="24"/>
                <w:szCs w:val="24"/>
                <w:lang w:val="en-US"/>
              </w:rPr>
              <w:t>5</w:t>
            </w:r>
            <w:r w:rsidR="004E68C4" w:rsidRPr="00E75E5D">
              <w:rPr>
                <w:sz w:val="24"/>
                <w:szCs w:val="24"/>
                <w:lang w:val="en-US"/>
              </w:rPr>
              <w:t xml:space="preserve"> NM</w:t>
            </w:r>
            <w:r w:rsidR="004E68C4" w:rsidRPr="00E75E5D">
              <w:rPr>
                <w:sz w:val="24"/>
                <w:szCs w:val="24"/>
                <w:lang w:val="en-US"/>
              </w:rPr>
              <w:br/>
            </w:r>
            <w:proofErr w:type="spellStart"/>
            <w:r w:rsidR="004E68C4" w:rsidRPr="00E75E5D">
              <w:rPr>
                <w:sz w:val="24"/>
                <w:szCs w:val="24"/>
                <w:lang w:val="en-US"/>
              </w:rPr>
              <w:t>Ketinggian</w:t>
            </w:r>
            <w:proofErr w:type="spellEnd"/>
            <w:r w:rsidR="004E68C4" w:rsidRPr="00E75E5D">
              <w:rPr>
                <w:sz w:val="24"/>
                <w:szCs w:val="24"/>
                <w:lang w:val="en-US"/>
              </w:rPr>
              <w:t xml:space="preserve">: SFC – </w:t>
            </w:r>
            <w:r w:rsidR="00FC07E2" w:rsidRPr="00E75E5D">
              <w:rPr>
                <w:sz w:val="24"/>
                <w:szCs w:val="24"/>
                <w:lang w:val="en-US"/>
              </w:rPr>
              <w:t>5.000</w:t>
            </w:r>
            <w:r w:rsidR="004E68C4" w:rsidRPr="00E75E5D">
              <w:rPr>
                <w:sz w:val="24"/>
                <w:szCs w:val="24"/>
                <w:lang w:val="en-US"/>
              </w:rPr>
              <w:t xml:space="preserve"> Ft</w:t>
            </w:r>
            <w:r w:rsidR="00033AC6" w:rsidRPr="00E75E5D">
              <w:rPr>
                <w:sz w:val="24"/>
                <w:szCs w:val="24"/>
                <w:lang w:val="en-US"/>
              </w:rPr>
              <w:t xml:space="preserve"> AMSL</w:t>
            </w:r>
          </w:p>
          <w:p w14:paraId="36F21BFE" w14:textId="18BDC4B2" w:rsidR="002F1613" w:rsidRPr="000032AB" w:rsidRDefault="00D030C8" w:rsidP="00F90A50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szCs w:val="18"/>
                <w:lang w:val="en-US"/>
              </w:rPr>
            </w:pPr>
            <w:proofErr w:type="spellStart"/>
            <w:r w:rsidRPr="00E75E5D">
              <w:rPr>
                <w:sz w:val="24"/>
                <w:szCs w:val="24"/>
                <w:lang w:val="en-US"/>
              </w:rPr>
              <w:t>Remaks</w:t>
            </w:r>
            <w:proofErr w:type="spellEnd"/>
            <w:r w:rsidRPr="00E75E5D">
              <w:rPr>
                <w:sz w:val="24"/>
                <w:szCs w:val="24"/>
                <w:lang w:val="en-US"/>
              </w:rPr>
              <w:tab/>
              <w:t xml:space="preserve">: All Civil Traffic </w:t>
            </w:r>
            <w:proofErr w:type="spellStart"/>
            <w:r w:rsidRPr="00E75E5D">
              <w:rPr>
                <w:sz w:val="24"/>
                <w:szCs w:val="24"/>
                <w:lang w:val="en-US"/>
              </w:rPr>
              <w:t>Subyek</w:t>
            </w:r>
            <w:proofErr w:type="spellEnd"/>
            <w:r w:rsidRPr="00E75E5D">
              <w:rPr>
                <w:sz w:val="24"/>
                <w:szCs w:val="24"/>
                <w:lang w:val="en-US"/>
              </w:rPr>
              <w:t xml:space="preserve"> ATC Clear.</w:t>
            </w:r>
          </w:p>
        </w:tc>
      </w:tr>
      <w:tr w:rsidR="000126B2" w:rsidRPr="00A94EEA" w14:paraId="1D156DD0" w14:textId="77777777" w:rsidTr="0094088A">
        <w:trPr>
          <w:trHeight w:val="720"/>
        </w:trPr>
        <w:tc>
          <w:tcPr>
            <w:tcW w:w="9380" w:type="dxa"/>
            <w:gridSpan w:val="4"/>
            <w:tcBorders>
              <w:bottom w:val="single" w:sz="4" w:space="0" w:color="auto"/>
            </w:tcBorders>
          </w:tcPr>
          <w:p w14:paraId="09F7B7BD" w14:textId="77777777" w:rsidR="003F7314" w:rsidRDefault="003F7314" w:rsidP="003F7314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</w:rPr>
            </w:pPr>
            <w:r w:rsidRPr="00D728EC">
              <w:rPr>
                <w:rFonts w:ascii="Arial" w:hAnsi="Arial" w:cs="Arial"/>
              </w:rPr>
              <w:t>Dokumen Pendukung (jika ada)</w:t>
            </w:r>
          </w:p>
          <w:p w14:paraId="73D71389" w14:textId="258E187D" w:rsidR="000126B2" w:rsidRPr="00730D28" w:rsidRDefault="004141AA" w:rsidP="000126B2">
            <w:pPr>
              <w:tabs>
                <w:tab w:val="left" w:pos="993"/>
                <w:tab w:val="left" w:pos="3261"/>
              </w:tabs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</w:t>
            </w:r>
            <w:r w:rsidR="00DB66DC">
              <w:rPr>
                <w:rFonts w:ascii="Arial" w:hAnsi="Arial" w:cs="Arial"/>
                <w:lang w:val="en-US"/>
              </w:rPr>
              <w:t>/</w:t>
            </w:r>
            <w:r>
              <w:rPr>
                <w:rFonts w:ascii="Arial" w:hAnsi="Arial" w:cs="Arial"/>
                <w:lang w:val="en-US"/>
              </w:rPr>
              <w:t>389</w:t>
            </w:r>
            <w:r w:rsidR="00DB66DC">
              <w:rPr>
                <w:rFonts w:ascii="Arial" w:hAnsi="Arial" w:cs="Arial"/>
                <w:lang w:val="en-US"/>
              </w:rPr>
              <w:t>/</w:t>
            </w:r>
            <w:r>
              <w:rPr>
                <w:rFonts w:ascii="Arial" w:hAnsi="Arial" w:cs="Arial"/>
                <w:lang w:val="en-US"/>
              </w:rPr>
              <w:t>VI</w:t>
            </w:r>
            <w:r w:rsidR="00DB66DC">
              <w:rPr>
                <w:rFonts w:ascii="Arial" w:hAnsi="Arial" w:cs="Arial"/>
                <w:lang w:val="en-US"/>
              </w:rPr>
              <w:t>I/202</w:t>
            </w:r>
            <w:r w:rsidR="00FC07E2">
              <w:rPr>
                <w:rFonts w:ascii="Arial" w:hAnsi="Arial" w:cs="Arial"/>
                <w:lang w:val="en-US"/>
              </w:rPr>
              <w:t>6</w:t>
            </w:r>
          </w:p>
        </w:tc>
      </w:tr>
      <w:tr w:rsidR="00471F28" w:rsidRPr="00A94EEA" w14:paraId="0D8A4845" w14:textId="77777777" w:rsidTr="00EE0C64">
        <w:trPr>
          <w:trHeight w:val="70"/>
        </w:trPr>
        <w:tc>
          <w:tcPr>
            <w:tcW w:w="4077" w:type="dxa"/>
            <w:gridSpan w:val="2"/>
            <w:vAlign w:val="center"/>
          </w:tcPr>
          <w:p w14:paraId="5A228A2B" w14:textId="34920EED" w:rsidR="00471F28" w:rsidRPr="00A94EEA" w:rsidRDefault="00471F28" w:rsidP="00B2560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Pemohon</w:t>
            </w:r>
          </w:p>
        </w:tc>
        <w:tc>
          <w:tcPr>
            <w:tcW w:w="5303" w:type="dxa"/>
            <w:gridSpan w:val="2"/>
            <w:vAlign w:val="center"/>
          </w:tcPr>
          <w:p w14:paraId="7A1B8A01" w14:textId="6F7D1D55" w:rsidR="00471F28" w:rsidRPr="00471F28" w:rsidRDefault="0019190B" w:rsidP="00B2560B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Mengetahui INMC</w:t>
            </w:r>
          </w:p>
        </w:tc>
      </w:tr>
      <w:tr w:rsidR="00471F28" w:rsidRPr="00A94EEA" w14:paraId="7302ECE9" w14:textId="77777777" w:rsidTr="00EE0C64">
        <w:trPr>
          <w:trHeight w:val="1405"/>
        </w:trPr>
        <w:tc>
          <w:tcPr>
            <w:tcW w:w="4077" w:type="dxa"/>
            <w:gridSpan w:val="2"/>
            <w:vAlign w:val="bottom"/>
          </w:tcPr>
          <w:p w14:paraId="4D0C214E" w14:textId="39138969" w:rsidR="009F271E" w:rsidRDefault="004141AA" w:rsidP="003C2F21">
            <w:pPr>
              <w:pStyle w:val="NoSpacing"/>
              <w:jc w:val="center"/>
            </w:pPr>
            <w:r>
              <w:rPr>
                <w:noProof/>
              </w:rPr>
              <w:drawing>
                <wp:inline distT="0" distB="0" distL="0" distR="0" wp14:anchorId="7C289C46" wp14:editId="3F3D9896">
                  <wp:extent cx="804545" cy="462915"/>
                  <wp:effectExtent l="0" t="0" r="0" b="0"/>
                  <wp:docPr id="4544335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545" cy="46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sdt>
            <w:sdtPr>
              <w:id w:val="-1553067101"/>
              <w:lock w:val="sdtLocked"/>
              <w:placeholder>
                <w:docPart w:val="DefaultPlaceholder_1081868575"/>
              </w:placeholder>
              <w:comboBox>
                <w:listItem w:displayText="IBNU HARGIYANTO" w:value="IBNU HARGIYANTO"/>
                <w:listItem w:displayText="ARI YUWONO" w:value="ARI YUWONO"/>
                <w:listItem w:displayText="IWAN YUNARIAWAN" w:value="IWAN YUNARIAWAN"/>
                <w:listItem w:displayText="SETIYADI" w:value="SETIYADI"/>
                <w:listItem w:displayText="DEDY INDARKHO" w:value="DEDY INDARKHO"/>
              </w:comboBox>
            </w:sdtPr>
            <w:sdtContent>
              <w:p w14:paraId="4F12CC07" w14:textId="02086731" w:rsidR="00FA12D8" w:rsidRDefault="004141AA" w:rsidP="009F271E">
                <w:pPr>
                  <w:pStyle w:val="NoSpacing"/>
                  <w:jc w:val="center"/>
                </w:pPr>
                <w:r>
                  <w:t>IWAN YUNARIAWAN</w:t>
                </w:r>
              </w:p>
            </w:sdtContent>
          </w:sdt>
          <w:p w14:paraId="1F2A1784" w14:textId="10ADF315" w:rsidR="000126B2" w:rsidRPr="00A94EEA" w:rsidRDefault="00173BB3" w:rsidP="00FA12D8">
            <w:p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="000126B2">
              <w:rPr>
                <w:rFonts w:ascii="Arial" w:hAnsi="Arial" w:cs="Arial"/>
              </w:rPr>
              <w:t xml:space="preserve">Tanggal : </w:t>
            </w:r>
            <w:sdt>
              <w:sdtPr>
                <w:rPr>
                  <w:rFonts w:ascii="Arial" w:hAnsi="Arial" w:cs="Arial"/>
                </w:rPr>
                <w:id w:val="-1733771397"/>
                <w:placeholder>
                  <w:docPart w:val="DefaultPlaceholder_1081868576"/>
                </w:placeholder>
                <w:date w:fullDate="2026-07-09T00:00:00Z">
                  <w:dateFormat w:val="dd MMMM yyyy"/>
                  <w:lid w:val="id-ID"/>
                  <w:storeMappedDataAs w:val="dateTime"/>
                  <w:calendar w:val="gregorian"/>
                </w:date>
              </w:sdtPr>
              <w:sdtContent>
                <w:r w:rsidR="004141AA">
                  <w:rPr>
                    <w:rFonts w:ascii="Arial" w:hAnsi="Arial" w:cs="Arial"/>
                  </w:rPr>
                  <w:t>09 Juli 2026</w:t>
                </w:r>
              </w:sdtContent>
            </w:sdt>
          </w:p>
        </w:tc>
        <w:tc>
          <w:tcPr>
            <w:tcW w:w="5303" w:type="dxa"/>
            <w:gridSpan w:val="2"/>
            <w:vAlign w:val="center"/>
          </w:tcPr>
          <w:p w14:paraId="501C6560" w14:textId="77777777" w:rsidR="000B657E" w:rsidRDefault="000B657E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</w:p>
          <w:p w14:paraId="37CB6BE7" w14:textId="77777777" w:rsidR="0019190B" w:rsidRDefault="0019190B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</w:p>
          <w:p w14:paraId="74B230B1" w14:textId="5404A79C" w:rsidR="0019190B" w:rsidRPr="00A94EEA" w:rsidRDefault="0019190B" w:rsidP="000B657E">
            <w:pPr>
              <w:tabs>
                <w:tab w:val="left" w:pos="1877"/>
              </w:tabs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</w:t>
            </w:r>
            <w:r w:rsidR="009E1C98">
              <w:t xml:space="preserve"> </w:t>
            </w:r>
            <w:r w:rsidR="009E1C98" w:rsidRPr="009E1C98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tbl>
      <w:tblPr>
        <w:tblStyle w:val="TableGrid"/>
        <w:tblpPr w:leftFromText="180" w:rightFromText="180" w:horzAnchor="page" w:tblpX="1130" w:tblpY="-1695"/>
        <w:tblW w:w="9918" w:type="dxa"/>
        <w:tblLook w:val="04A0" w:firstRow="1" w:lastRow="0" w:firstColumn="1" w:lastColumn="0" w:noHBand="0" w:noVBand="1"/>
      </w:tblPr>
      <w:tblGrid>
        <w:gridCol w:w="10146"/>
      </w:tblGrid>
      <w:tr w:rsidR="009633C0" w14:paraId="2EF8F0BB" w14:textId="77777777" w:rsidTr="00541BEC">
        <w:tc>
          <w:tcPr>
            <w:tcW w:w="9918" w:type="dxa"/>
          </w:tcPr>
          <w:p w14:paraId="47BAD0EB" w14:textId="77777777" w:rsidR="00541BEC" w:rsidRDefault="00541BEC" w:rsidP="00541BEC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13530872" w14:textId="127904D3" w:rsidR="009633C0" w:rsidRDefault="009633C0" w:rsidP="00541BEC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 xml:space="preserve">OPERATIONAL ASSESMENT </w:t>
            </w:r>
          </w:p>
          <w:p w14:paraId="7377AFA7" w14:textId="6B91E0B6" w:rsidR="009633C0" w:rsidRDefault="004141AA" w:rsidP="00541BEC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RESERVASI RUANG UDARA</w:t>
            </w:r>
            <w:r w:rsidR="009633C0">
              <w:rPr>
                <w:b/>
                <w:bCs/>
                <w:sz w:val="36"/>
                <w:szCs w:val="36"/>
              </w:rPr>
              <w:t xml:space="preserve"> </w:t>
            </w:r>
            <w:r w:rsidR="00FC07E2">
              <w:rPr>
                <w:b/>
                <w:bCs/>
                <w:sz w:val="36"/>
                <w:szCs w:val="36"/>
              </w:rPr>
              <w:t>GIAT VVIP</w:t>
            </w:r>
          </w:p>
          <w:p w14:paraId="519A7EA2" w14:textId="2C2AADAF" w:rsidR="009633C0" w:rsidRDefault="009633C0" w:rsidP="00541BE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36"/>
                <w:szCs w:val="36"/>
              </w:rPr>
              <w:t xml:space="preserve">NOMOR : </w:t>
            </w:r>
            <w:r w:rsidR="00FC07E2">
              <w:rPr>
                <w:b/>
                <w:bCs/>
                <w:sz w:val="36"/>
                <w:szCs w:val="36"/>
              </w:rPr>
              <w:t>0</w:t>
            </w:r>
            <w:r w:rsidR="004141AA">
              <w:rPr>
                <w:b/>
                <w:bCs/>
                <w:sz w:val="36"/>
                <w:szCs w:val="36"/>
              </w:rPr>
              <w:t>9</w:t>
            </w:r>
            <w:r w:rsidR="00FC07E2">
              <w:rPr>
                <w:b/>
                <w:bCs/>
                <w:sz w:val="36"/>
                <w:szCs w:val="36"/>
              </w:rPr>
              <w:t>0</w:t>
            </w:r>
            <w:r w:rsidR="004141AA">
              <w:rPr>
                <w:b/>
                <w:bCs/>
                <w:sz w:val="36"/>
                <w:szCs w:val="36"/>
              </w:rPr>
              <w:t>7</w:t>
            </w:r>
            <w:r w:rsidR="00FC07E2">
              <w:rPr>
                <w:b/>
                <w:bCs/>
                <w:sz w:val="36"/>
                <w:szCs w:val="36"/>
              </w:rPr>
              <w:t>2026</w:t>
            </w:r>
            <w:r w:rsidR="00541BEC">
              <w:rPr>
                <w:b/>
                <w:bCs/>
                <w:sz w:val="36"/>
                <w:szCs w:val="36"/>
              </w:rPr>
              <w:t>/SURABAYA/0</w:t>
            </w:r>
            <w:r w:rsidR="004141AA">
              <w:rPr>
                <w:b/>
                <w:bCs/>
                <w:sz w:val="36"/>
                <w:szCs w:val="36"/>
              </w:rPr>
              <w:t>1</w:t>
            </w:r>
          </w:p>
        </w:tc>
      </w:tr>
      <w:tr w:rsidR="009633C0" w14:paraId="457CC832" w14:textId="77777777" w:rsidTr="00541BEC">
        <w:tc>
          <w:tcPr>
            <w:tcW w:w="9918" w:type="dxa"/>
          </w:tcPr>
          <w:p w14:paraId="1F3814A5" w14:textId="721EB187" w:rsidR="009633C0" w:rsidRDefault="009633C0" w:rsidP="00541BEC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APPLICANT :</w:t>
            </w:r>
            <w:r w:rsidR="00541BEC">
              <w:rPr>
                <w:sz w:val="28"/>
                <w:szCs w:val="28"/>
              </w:rPr>
              <w:t xml:space="preserve"> AIRNAV SURABAYA</w:t>
            </w:r>
          </w:p>
        </w:tc>
      </w:tr>
      <w:tr w:rsidR="009633C0" w14:paraId="46088855" w14:textId="77777777" w:rsidTr="00541BEC">
        <w:tc>
          <w:tcPr>
            <w:tcW w:w="9918" w:type="dxa"/>
          </w:tcPr>
          <w:p w14:paraId="5D2A97A5" w14:textId="79A944E2" w:rsidR="009633C0" w:rsidRDefault="009633C0" w:rsidP="002F572B">
            <w:pPr>
              <w:rPr>
                <w:sz w:val="28"/>
                <w:szCs w:val="28"/>
                <w:lang w:val="en-GB"/>
              </w:rPr>
            </w:pPr>
            <w:r>
              <w:rPr>
                <w:sz w:val="28"/>
                <w:szCs w:val="28"/>
              </w:rPr>
              <w:t>REFF. LETTER  :</w:t>
            </w:r>
            <w:r>
              <w:rPr>
                <w:sz w:val="28"/>
                <w:szCs w:val="28"/>
                <w:lang w:val="en-GB"/>
              </w:rPr>
              <w:t xml:space="preserve"> </w:t>
            </w:r>
            <w:r w:rsidR="002F572B">
              <w:t xml:space="preserve"> </w:t>
            </w:r>
            <w:r w:rsidR="00DB66DC">
              <w:t xml:space="preserve"> </w:t>
            </w:r>
            <w:r w:rsidR="004141AA" w:rsidRPr="004141AA">
              <w:rPr>
                <w:sz w:val="28"/>
                <w:szCs w:val="28"/>
              </w:rPr>
              <w:t>B</w:t>
            </w:r>
            <w:r w:rsidR="00FC07E2" w:rsidRPr="00FC07E2">
              <w:rPr>
                <w:sz w:val="28"/>
                <w:szCs w:val="28"/>
              </w:rPr>
              <w:t>/</w:t>
            </w:r>
            <w:r w:rsidR="004141AA">
              <w:rPr>
                <w:sz w:val="28"/>
                <w:szCs w:val="28"/>
              </w:rPr>
              <w:t>389</w:t>
            </w:r>
            <w:r w:rsidR="00FC07E2" w:rsidRPr="00FC07E2">
              <w:rPr>
                <w:sz w:val="28"/>
                <w:szCs w:val="28"/>
              </w:rPr>
              <w:t>/</w:t>
            </w:r>
            <w:r w:rsidR="004141AA">
              <w:rPr>
                <w:sz w:val="28"/>
                <w:szCs w:val="28"/>
              </w:rPr>
              <w:t>VII</w:t>
            </w:r>
            <w:r w:rsidR="00FC07E2" w:rsidRPr="00FC07E2">
              <w:rPr>
                <w:sz w:val="28"/>
                <w:szCs w:val="28"/>
              </w:rPr>
              <w:t>/2026</w:t>
            </w:r>
          </w:p>
        </w:tc>
      </w:tr>
      <w:tr w:rsidR="009633C0" w14:paraId="68AF6320" w14:textId="77777777" w:rsidTr="00541BEC">
        <w:tc>
          <w:tcPr>
            <w:tcW w:w="9918" w:type="dxa"/>
          </w:tcPr>
          <w:p w14:paraId="5062F43A" w14:textId="4760C2E1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LOCATION  :</w:t>
            </w:r>
            <w:r w:rsidR="00FC07E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="004141AA">
              <w:rPr>
                <w:sz w:val="28"/>
                <w:szCs w:val="28"/>
              </w:rPr>
              <w:t>KAB Situbondo</w:t>
            </w:r>
          </w:p>
          <w:p w14:paraId="7F403C9E" w14:textId="66211611" w:rsidR="009633C0" w:rsidRDefault="009633C0" w:rsidP="00541BEC">
            <w:pPr>
              <w:rPr>
                <w:sz w:val="28"/>
                <w:szCs w:val="28"/>
              </w:rPr>
            </w:pPr>
          </w:p>
          <w:p w14:paraId="5E627AA6" w14:textId="12415256" w:rsidR="009633C0" w:rsidRDefault="00E75E5D" w:rsidP="00541BEC">
            <w:pPr>
              <w:rPr>
                <w:sz w:val="28"/>
                <w:szCs w:val="28"/>
              </w:rPr>
            </w:pPr>
            <w:r w:rsidRPr="00E75E5D">
              <w:rPr>
                <w:sz w:val="28"/>
                <w:szCs w:val="28"/>
              </w:rPr>
              <w:drawing>
                <wp:inline distT="0" distB="0" distL="0" distR="0" wp14:anchorId="6F007339" wp14:editId="7F514492">
                  <wp:extent cx="6301740" cy="5270500"/>
                  <wp:effectExtent l="0" t="0" r="3810" b="6350"/>
                  <wp:docPr id="540581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5810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1740" cy="527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0818E3" w14:textId="77777777" w:rsidR="009633C0" w:rsidRDefault="009633C0" w:rsidP="00541BEC">
            <w:pPr>
              <w:rPr>
                <w:sz w:val="28"/>
                <w:szCs w:val="28"/>
              </w:rPr>
            </w:pPr>
          </w:p>
        </w:tc>
      </w:tr>
      <w:tr w:rsidR="009633C0" w14:paraId="1DFEB9CC" w14:textId="77777777" w:rsidTr="00541BEC">
        <w:tc>
          <w:tcPr>
            <w:tcW w:w="9918" w:type="dxa"/>
          </w:tcPr>
          <w:p w14:paraId="2B7AB857" w14:textId="02414DD7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ALTITUTE  :  SFC –</w:t>
            </w:r>
            <w:r w:rsidR="00541BEC">
              <w:rPr>
                <w:sz w:val="28"/>
                <w:szCs w:val="28"/>
              </w:rPr>
              <w:t xml:space="preserve"> </w:t>
            </w:r>
            <w:r w:rsidR="005863A1">
              <w:rPr>
                <w:sz w:val="28"/>
                <w:szCs w:val="28"/>
              </w:rPr>
              <w:t>5.</w:t>
            </w:r>
            <w:r>
              <w:rPr>
                <w:sz w:val="28"/>
                <w:szCs w:val="28"/>
              </w:rPr>
              <w:t>000 FT</w:t>
            </w:r>
          </w:p>
        </w:tc>
      </w:tr>
      <w:tr w:rsidR="009633C0" w14:paraId="548975AD" w14:textId="77777777" w:rsidTr="00541BEC">
        <w:tc>
          <w:tcPr>
            <w:tcW w:w="9918" w:type="dxa"/>
          </w:tcPr>
          <w:p w14:paraId="502A98EE" w14:textId="77777777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 (UTC)</w:t>
            </w:r>
          </w:p>
          <w:p w14:paraId="0D39C9CA" w14:textId="096D1630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FROM   : </w:t>
            </w:r>
            <w:r w:rsidR="005E43D8">
              <w:rPr>
                <w:sz w:val="28"/>
                <w:szCs w:val="28"/>
              </w:rPr>
              <w:t>0</w:t>
            </w:r>
            <w:r w:rsidR="004141AA">
              <w:rPr>
                <w:sz w:val="28"/>
                <w:szCs w:val="28"/>
              </w:rPr>
              <w:t>5</w:t>
            </w:r>
            <w:r w:rsidR="00E07D7E">
              <w:rPr>
                <w:sz w:val="28"/>
                <w:szCs w:val="28"/>
              </w:rPr>
              <w:t>.</w:t>
            </w:r>
            <w:r w:rsidR="004141AA">
              <w:rPr>
                <w:sz w:val="28"/>
                <w:szCs w:val="28"/>
              </w:rPr>
              <w:t>3</w:t>
            </w:r>
            <w:r w:rsidR="00E07D7E"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 xml:space="preserve"> </w:t>
            </w:r>
            <w:r w:rsidR="005863A1">
              <w:rPr>
                <w:sz w:val="28"/>
                <w:szCs w:val="28"/>
              </w:rPr>
              <w:t>UTC</w:t>
            </w:r>
          </w:p>
          <w:p w14:paraId="7CFF105D" w14:textId="41B55F32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         : </w:t>
            </w:r>
            <w:r w:rsidR="005E43D8">
              <w:rPr>
                <w:sz w:val="28"/>
                <w:szCs w:val="28"/>
              </w:rPr>
              <w:t>0</w:t>
            </w:r>
            <w:r w:rsidR="004141AA">
              <w:rPr>
                <w:sz w:val="28"/>
                <w:szCs w:val="28"/>
              </w:rPr>
              <w:t>8</w:t>
            </w:r>
            <w:r w:rsidR="00E07D7E">
              <w:rPr>
                <w:sz w:val="28"/>
                <w:szCs w:val="28"/>
              </w:rPr>
              <w:t>.30</w:t>
            </w:r>
            <w:r w:rsidR="005863A1">
              <w:rPr>
                <w:sz w:val="28"/>
                <w:szCs w:val="28"/>
              </w:rPr>
              <w:t xml:space="preserve"> UTC</w:t>
            </w:r>
          </w:p>
          <w:p w14:paraId="6023B2A6" w14:textId="1EAB8364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SCHEDULE : </w:t>
            </w:r>
            <w:r w:rsidR="004141AA">
              <w:rPr>
                <w:sz w:val="28"/>
                <w:szCs w:val="28"/>
              </w:rPr>
              <w:t>10</w:t>
            </w:r>
            <w:r w:rsidR="005863A1">
              <w:rPr>
                <w:sz w:val="28"/>
                <w:szCs w:val="28"/>
              </w:rPr>
              <w:t xml:space="preserve"> </w:t>
            </w:r>
            <w:r w:rsidR="004141AA">
              <w:rPr>
                <w:sz w:val="28"/>
                <w:szCs w:val="28"/>
              </w:rPr>
              <w:t>Juli</w:t>
            </w:r>
            <w:r>
              <w:rPr>
                <w:sz w:val="28"/>
                <w:szCs w:val="28"/>
              </w:rPr>
              <w:t xml:space="preserve"> 202</w:t>
            </w:r>
            <w:r w:rsidR="005863A1">
              <w:rPr>
                <w:sz w:val="28"/>
                <w:szCs w:val="28"/>
              </w:rPr>
              <w:t>6</w:t>
            </w:r>
          </w:p>
        </w:tc>
      </w:tr>
      <w:tr w:rsidR="009633C0" w14:paraId="619B4957" w14:textId="77777777" w:rsidTr="00541BEC">
        <w:tc>
          <w:tcPr>
            <w:tcW w:w="9918" w:type="dxa"/>
          </w:tcPr>
          <w:p w14:paraId="387452DA" w14:textId="77777777" w:rsidR="009633C0" w:rsidRDefault="009633C0" w:rsidP="00541BEC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OPERATIONAL EFFECT &amp; CONDITION :</w:t>
            </w:r>
          </w:p>
        </w:tc>
      </w:tr>
      <w:tr w:rsidR="009633C0" w14:paraId="4AF0DF72" w14:textId="77777777" w:rsidTr="00541BEC">
        <w:tc>
          <w:tcPr>
            <w:tcW w:w="9918" w:type="dxa"/>
          </w:tcPr>
          <w:p w14:paraId="1D5967C6" w14:textId="461BA3B1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ATS SECTOR &amp; ROUTE EFFECTED :  </w:t>
            </w:r>
          </w:p>
          <w:p w14:paraId="12CC8401" w14:textId="48D8FF5A" w:rsidR="009633C0" w:rsidRPr="004E0660" w:rsidRDefault="00E75E5D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UPG FIR BALI SECTOR dan VFR ROUTE V31 Segment POTON - PROBO</w:t>
            </w:r>
          </w:p>
        </w:tc>
      </w:tr>
      <w:tr w:rsidR="009633C0" w14:paraId="39D06A80" w14:textId="77777777" w:rsidTr="00541BEC">
        <w:tc>
          <w:tcPr>
            <w:tcW w:w="9918" w:type="dxa"/>
          </w:tcPr>
          <w:p w14:paraId="0A78B3EF" w14:textId="77777777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MITIGATION   : </w:t>
            </w:r>
          </w:p>
          <w:p w14:paraId="539BA06E" w14:textId="03509780" w:rsidR="009633C0" w:rsidRDefault="004E0660" w:rsidP="00541BEC">
            <w:pPr>
              <w:pStyle w:val="ListParagraph"/>
              <w:numPr>
                <w:ilvl w:val="0"/>
                <w:numId w:val="6"/>
              </w:numPr>
              <w:ind w:left="522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Selama kegiatan berlangsung Manager Operasi akan close coordination </w:t>
            </w:r>
            <w:r w:rsidR="002F572B">
              <w:rPr>
                <w:sz w:val="28"/>
                <w:szCs w:val="28"/>
              </w:rPr>
              <w:t xml:space="preserve">dengan </w:t>
            </w:r>
            <w:r w:rsidR="005863A1">
              <w:rPr>
                <w:sz w:val="28"/>
                <w:szCs w:val="28"/>
              </w:rPr>
              <w:t>PIC ( LO TNI A</w:t>
            </w:r>
            <w:r w:rsidR="00E75E5D">
              <w:rPr>
                <w:sz w:val="28"/>
                <w:szCs w:val="28"/>
              </w:rPr>
              <w:t>U</w:t>
            </w:r>
            <w:r w:rsidR="005863A1">
              <w:rPr>
                <w:sz w:val="28"/>
                <w:szCs w:val="28"/>
              </w:rPr>
              <w:t xml:space="preserve">) </w:t>
            </w:r>
            <w:r w:rsidR="00DA259C">
              <w:rPr>
                <w:sz w:val="28"/>
                <w:szCs w:val="28"/>
              </w:rPr>
              <w:t>untuk memastikan setiap informasi rencana kegiatan tersampaikan lebih awal;</w:t>
            </w:r>
          </w:p>
          <w:p w14:paraId="31E9D5DE" w14:textId="315E6D90" w:rsidR="004E0660" w:rsidRDefault="00DA259C" w:rsidP="00541BEC">
            <w:pPr>
              <w:pStyle w:val="ListParagraph"/>
              <w:numPr>
                <w:ilvl w:val="0"/>
                <w:numId w:val="6"/>
              </w:numPr>
              <w:ind w:left="522" w:hanging="5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Publikasi NOTAM disiapkan sebagai informasi kepada seluruh aircrew yang beroperasi d</w:t>
            </w:r>
            <w:r w:rsidR="002F572B">
              <w:rPr>
                <w:sz w:val="28"/>
                <w:szCs w:val="28"/>
              </w:rPr>
              <w:t xml:space="preserve">i </w:t>
            </w:r>
            <w:r w:rsidR="00E75E5D">
              <w:rPr>
                <w:sz w:val="28"/>
                <w:szCs w:val="28"/>
              </w:rPr>
              <w:t>Area Bali Sector dan VFR Route V31</w:t>
            </w:r>
          </w:p>
          <w:p w14:paraId="1466762D" w14:textId="77777777" w:rsidR="009633C0" w:rsidRDefault="009633C0" w:rsidP="00D239B3">
            <w:pPr>
              <w:pStyle w:val="ListParagraph"/>
              <w:ind w:left="522"/>
              <w:rPr>
                <w:sz w:val="28"/>
                <w:szCs w:val="28"/>
              </w:rPr>
            </w:pPr>
          </w:p>
        </w:tc>
      </w:tr>
      <w:tr w:rsidR="009633C0" w14:paraId="57835AB5" w14:textId="77777777" w:rsidTr="00541BEC">
        <w:tc>
          <w:tcPr>
            <w:tcW w:w="9918" w:type="dxa"/>
          </w:tcPr>
          <w:p w14:paraId="0B92754A" w14:textId="77777777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PROCEDURE &amp; CAPACITY  : </w:t>
            </w:r>
          </w:p>
          <w:p w14:paraId="070EDE53" w14:textId="418CBD5A" w:rsidR="009633C0" w:rsidRPr="004E0660" w:rsidRDefault="004E0660" w:rsidP="00541BEC">
            <w:pPr>
              <w:pStyle w:val="List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Tidak ada dampak terhadap procedure dan </w:t>
            </w:r>
            <w:r w:rsidR="005863A1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>apacity selama kegiatan pergerakan Take Off dan Landing berjalan Normal</w:t>
            </w:r>
          </w:p>
          <w:p w14:paraId="6073DA1C" w14:textId="77777777" w:rsidR="009633C0" w:rsidRDefault="009633C0" w:rsidP="00541BEC">
            <w:pPr>
              <w:ind w:left="360"/>
              <w:rPr>
                <w:sz w:val="28"/>
                <w:szCs w:val="28"/>
              </w:rPr>
            </w:pPr>
          </w:p>
        </w:tc>
      </w:tr>
      <w:tr w:rsidR="009633C0" w14:paraId="19A101B3" w14:textId="77777777" w:rsidTr="00541BEC">
        <w:tc>
          <w:tcPr>
            <w:tcW w:w="9918" w:type="dxa"/>
          </w:tcPr>
          <w:p w14:paraId="653BB93A" w14:textId="77777777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MITIGASI OPERASIONAL : </w:t>
            </w:r>
          </w:p>
          <w:p w14:paraId="3F3DE05B" w14:textId="2CC468B3" w:rsidR="009633C0" w:rsidRDefault="00DA259C" w:rsidP="00DA259C">
            <w:pPr>
              <w:pStyle w:val="ListParagraph"/>
              <w:numPr>
                <w:ilvl w:val="0"/>
                <w:numId w:val="8"/>
              </w:numPr>
              <w:ind w:left="447" w:hanging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Rencana kegiatan </w:t>
            </w:r>
            <w:r w:rsidR="005863A1">
              <w:rPr>
                <w:sz w:val="28"/>
                <w:szCs w:val="28"/>
              </w:rPr>
              <w:t xml:space="preserve">akan selalu di monitor dan </w:t>
            </w:r>
            <w:r>
              <w:rPr>
                <w:sz w:val="28"/>
                <w:szCs w:val="28"/>
              </w:rPr>
              <w:t>di sampaikan kepada ATC On</w:t>
            </w:r>
            <w:r w:rsidR="005863A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duty melalui </w:t>
            </w:r>
            <w:r w:rsidR="005863A1">
              <w:rPr>
                <w:sz w:val="28"/>
                <w:szCs w:val="28"/>
              </w:rPr>
              <w:t xml:space="preserve">preduty </w:t>
            </w:r>
            <w:r>
              <w:rPr>
                <w:sz w:val="28"/>
                <w:szCs w:val="28"/>
              </w:rPr>
              <w:t>briefing</w:t>
            </w:r>
            <w:r w:rsidR="005863A1">
              <w:rPr>
                <w:sz w:val="28"/>
                <w:szCs w:val="28"/>
              </w:rPr>
              <w:t xml:space="preserve"> shift.</w:t>
            </w:r>
          </w:p>
          <w:p w14:paraId="5C747825" w14:textId="4B146EDC" w:rsidR="00E75E5D" w:rsidRDefault="00E75E5D" w:rsidP="00DA259C">
            <w:pPr>
              <w:pStyle w:val="ListParagraph"/>
              <w:numPr>
                <w:ilvl w:val="0"/>
                <w:numId w:val="8"/>
              </w:numPr>
              <w:ind w:left="447" w:hanging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Ploting area di ASD unit APP</w:t>
            </w:r>
          </w:p>
          <w:p w14:paraId="61158105" w14:textId="13A6E900" w:rsidR="00E75E5D" w:rsidRDefault="00E75E5D" w:rsidP="00DA259C">
            <w:pPr>
              <w:pStyle w:val="ListParagraph"/>
              <w:numPr>
                <w:ilvl w:val="0"/>
                <w:numId w:val="8"/>
              </w:numPr>
              <w:ind w:left="447" w:hanging="42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Koordinasi dengan unit Adjacent Bali FSS dan Banyuwangi Tower</w:t>
            </w:r>
          </w:p>
          <w:p w14:paraId="7D6EAAF2" w14:textId="6FD4F106" w:rsidR="009633C0" w:rsidRDefault="009633C0" w:rsidP="00541BEC">
            <w:pPr>
              <w:pStyle w:val="ListParagraph"/>
              <w:rPr>
                <w:sz w:val="28"/>
                <w:szCs w:val="28"/>
              </w:rPr>
            </w:pPr>
          </w:p>
        </w:tc>
      </w:tr>
      <w:tr w:rsidR="009633C0" w14:paraId="71EEBC6B" w14:textId="77777777" w:rsidTr="00541BEC">
        <w:tc>
          <w:tcPr>
            <w:tcW w:w="9918" w:type="dxa"/>
          </w:tcPr>
          <w:p w14:paraId="50CAE633" w14:textId="77777777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CONCLUSION : </w:t>
            </w:r>
          </w:p>
          <w:p w14:paraId="12EE18E2" w14:textId="77777777" w:rsidR="009633C0" w:rsidRDefault="009633C0" w:rsidP="00541B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Kegiatan ini dapat dilaksanakan dengan mengikuti batasan dan assesment operasional </w:t>
            </w:r>
          </w:p>
          <w:p w14:paraId="533D4E39" w14:textId="77777777" w:rsidR="009633C0" w:rsidRDefault="009633C0" w:rsidP="00541BEC">
            <w:pPr>
              <w:rPr>
                <w:sz w:val="28"/>
                <w:szCs w:val="28"/>
              </w:rPr>
            </w:pPr>
          </w:p>
        </w:tc>
      </w:tr>
      <w:tr w:rsidR="009633C0" w14:paraId="3952B823" w14:textId="77777777" w:rsidTr="00541BEC">
        <w:tc>
          <w:tcPr>
            <w:tcW w:w="9918" w:type="dxa"/>
          </w:tcPr>
          <w:p w14:paraId="6EBF3B4C" w14:textId="77777777" w:rsidR="009633C0" w:rsidRDefault="009633C0" w:rsidP="00541B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ATS UNIT INVOLED :</w:t>
            </w:r>
          </w:p>
        </w:tc>
      </w:tr>
      <w:tr w:rsidR="00851E2D" w14:paraId="79226186" w14:textId="77777777" w:rsidTr="00851E2D">
        <w:tc>
          <w:tcPr>
            <w:tcW w:w="9918" w:type="dxa"/>
          </w:tcPr>
          <w:p w14:paraId="209C4C59" w14:textId="7BE28CA5" w:rsidR="00851E2D" w:rsidRDefault="00851E2D" w:rsidP="00541BEC">
            <w:pPr>
              <w:jc w:val="center"/>
              <w:rPr>
                <w:sz w:val="28"/>
                <w:szCs w:val="28"/>
              </w:rPr>
            </w:pPr>
          </w:p>
          <w:p w14:paraId="06FB2325" w14:textId="438D9A27" w:rsidR="00851E2D" w:rsidRDefault="00851E2D" w:rsidP="00541B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Manager Operasi Surabaya</w:t>
            </w:r>
          </w:p>
          <w:p w14:paraId="29CD2A3B" w14:textId="77777777" w:rsidR="00851E2D" w:rsidRDefault="00851E2D" w:rsidP="00541BEC">
            <w:pPr>
              <w:jc w:val="center"/>
              <w:rPr>
                <w:sz w:val="28"/>
                <w:szCs w:val="28"/>
              </w:rPr>
            </w:pPr>
          </w:p>
          <w:p w14:paraId="47D2B312" w14:textId="1AB7F18C" w:rsidR="00851E2D" w:rsidRDefault="004141AA" w:rsidP="00541BEC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EB51A57" wp14:editId="5AA22D7D">
                  <wp:extent cx="804545" cy="462915"/>
                  <wp:effectExtent l="0" t="0" r="0" b="0"/>
                  <wp:docPr id="16466373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4545" cy="462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697E8C" w14:textId="17FE76B7" w:rsidR="00851E2D" w:rsidRDefault="00851E2D" w:rsidP="00541BEC">
            <w:pPr>
              <w:jc w:val="center"/>
              <w:rPr>
                <w:sz w:val="28"/>
                <w:szCs w:val="28"/>
              </w:rPr>
            </w:pPr>
          </w:p>
          <w:p w14:paraId="61E309C4" w14:textId="77777777" w:rsidR="00851E2D" w:rsidRDefault="00851E2D" w:rsidP="00541BEC">
            <w:pPr>
              <w:jc w:val="center"/>
              <w:rPr>
                <w:sz w:val="28"/>
                <w:szCs w:val="28"/>
              </w:rPr>
            </w:pPr>
          </w:p>
          <w:p w14:paraId="54069E46" w14:textId="50F379DD" w:rsidR="00851E2D" w:rsidRDefault="004141AA" w:rsidP="00541B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IWAN YUNARIAWAN</w:t>
            </w:r>
          </w:p>
          <w:p w14:paraId="288E896E" w14:textId="08613112" w:rsidR="00851E2D" w:rsidRDefault="00851E2D" w:rsidP="00541BE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Manager Operasi </w:t>
            </w:r>
            <w:r w:rsidR="004141AA">
              <w:rPr>
                <w:sz w:val="28"/>
                <w:szCs w:val="28"/>
              </w:rPr>
              <w:t>5</w:t>
            </w:r>
          </w:p>
        </w:tc>
      </w:tr>
    </w:tbl>
    <w:p w14:paraId="543EB502" w14:textId="77777777" w:rsidR="009633C0" w:rsidRDefault="009633C0"/>
    <w:p w14:paraId="5247952A" w14:textId="7637546E" w:rsidR="0064018F" w:rsidRPr="002207B8" w:rsidRDefault="0064018F">
      <w:pPr>
        <w:rPr>
          <w:rFonts w:ascii="Arial" w:hAnsi="Arial" w:cs="Arial"/>
          <w:b/>
          <w:lang w:val="en-US"/>
        </w:rPr>
      </w:pPr>
    </w:p>
    <w:sectPr w:rsidR="0064018F" w:rsidRPr="002207B8" w:rsidSect="00E03964">
      <w:headerReference w:type="default" r:id="rId9"/>
      <w:headerReference w:type="first" r:id="rId10"/>
      <w:pgSz w:w="12240" w:h="15840"/>
      <w:pgMar w:top="992" w:right="1440" w:bottom="993" w:left="1440" w:header="27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CAF93" w14:textId="77777777" w:rsidR="0095167B" w:rsidRDefault="0095167B" w:rsidP="007A6AC2">
      <w:pPr>
        <w:spacing w:after="0" w:line="240" w:lineRule="auto"/>
      </w:pPr>
      <w:r>
        <w:separator/>
      </w:r>
    </w:p>
  </w:endnote>
  <w:endnote w:type="continuationSeparator" w:id="0">
    <w:p w14:paraId="3D7EE604" w14:textId="77777777" w:rsidR="0095167B" w:rsidRDefault="0095167B" w:rsidP="007A6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85314" w14:textId="77777777" w:rsidR="0095167B" w:rsidRDefault="0095167B" w:rsidP="007A6AC2">
      <w:pPr>
        <w:spacing w:after="0" w:line="240" w:lineRule="auto"/>
      </w:pPr>
      <w:r>
        <w:separator/>
      </w:r>
    </w:p>
  </w:footnote>
  <w:footnote w:type="continuationSeparator" w:id="0">
    <w:p w14:paraId="7D2A3368" w14:textId="77777777" w:rsidR="0095167B" w:rsidRDefault="0095167B" w:rsidP="007A6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14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962"/>
      <w:gridCol w:w="3264"/>
      <w:gridCol w:w="2712"/>
    </w:tblGrid>
    <w:tr w:rsidR="007A6AC2" w14:paraId="6829A352" w14:textId="77777777" w:rsidTr="00B2560B">
      <w:trPr>
        <w:trHeight w:val="318"/>
      </w:trPr>
      <w:tc>
        <w:tcPr>
          <w:tcW w:w="1276" w:type="dxa"/>
        </w:tcPr>
        <w:p w14:paraId="45A4574F" w14:textId="77777777" w:rsidR="007A6AC2" w:rsidRPr="00A94EEA" w:rsidRDefault="007A6AC2" w:rsidP="00B2560B">
          <w:pPr>
            <w:pStyle w:val="Header"/>
            <w:rPr>
              <w:rFonts w:asciiTheme="majorBidi" w:hAnsiTheme="majorBidi" w:cstheme="majorBidi"/>
              <w:lang w:val="id-ID"/>
            </w:rPr>
          </w:pPr>
        </w:p>
      </w:tc>
      <w:tc>
        <w:tcPr>
          <w:tcW w:w="4962" w:type="dxa"/>
          <w:vAlign w:val="center"/>
        </w:tcPr>
        <w:p w14:paraId="4CB65C8C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  <w:tc>
        <w:tcPr>
          <w:tcW w:w="3264" w:type="dxa"/>
        </w:tcPr>
        <w:p w14:paraId="0B094174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  <w:tc>
        <w:tcPr>
          <w:tcW w:w="2712" w:type="dxa"/>
        </w:tcPr>
        <w:p w14:paraId="7D20A367" w14:textId="77777777" w:rsidR="007A6AC2" w:rsidRPr="00905B8F" w:rsidRDefault="007A6AC2" w:rsidP="00B2560B">
          <w:pPr>
            <w:pStyle w:val="Header"/>
            <w:rPr>
              <w:rFonts w:asciiTheme="majorBidi" w:hAnsiTheme="majorBidi" w:cstheme="majorBidi"/>
            </w:rPr>
          </w:pPr>
        </w:p>
      </w:tc>
    </w:tr>
  </w:tbl>
  <w:p w14:paraId="206B7933" w14:textId="77777777" w:rsidR="007A6AC2" w:rsidRPr="00C01F1A" w:rsidRDefault="007A6AC2" w:rsidP="00A94EEA">
    <w:pPr>
      <w:pStyle w:val="Header"/>
      <w:jc w:val="center"/>
      <w:rPr>
        <w:sz w:val="32"/>
        <w:lang w:val="id-ID"/>
      </w:rPr>
    </w:pPr>
  </w:p>
  <w:p w14:paraId="56156F65" w14:textId="77777777" w:rsidR="007A6AC2" w:rsidRDefault="007A6A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69B79" w14:textId="77777777" w:rsidR="00156369" w:rsidRDefault="00B77A5F">
    <w:pPr>
      <w:pStyle w:val="Header"/>
    </w:pPr>
    <w:r>
      <w:rPr>
        <w:noProof/>
        <w:lang w:val="id-ID" w:eastAsia="id-ID"/>
      </w:rPr>
      <w:drawing>
        <wp:inline distT="0" distB="0" distL="0" distR="0" wp14:anchorId="1AA8F0FD" wp14:editId="5E31E43D">
          <wp:extent cx="2225040" cy="784860"/>
          <wp:effectExtent l="0" t="0" r="0" b="0"/>
          <wp:docPr id="1707275563" name="Picture 17072755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5040" cy="78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743E99"/>
    <w:multiLevelType w:val="singleLevel"/>
    <w:tmpl w:val="D7743E9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159B077C"/>
    <w:multiLevelType w:val="multilevel"/>
    <w:tmpl w:val="159B07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ahoma" w:hAnsi="Arial" w:cs="Arial" w:hint="default"/>
        <w:i w:val="0"/>
        <w:iCs/>
        <w:spacing w:val="-31"/>
        <w:w w:val="96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17FD4"/>
    <w:multiLevelType w:val="hybridMultilevel"/>
    <w:tmpl w:val="871CB9E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A6178F"/>
    <w:multiLevelType w:val="multilevel"/>
    <w:tmpl w:val="3BA6178F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ahoma" w:hAnsi="Arial" w:cs="Arial" w:hint="default"/>
        <w:i w:val="0"/>
        <w:iCs/>
        <w:spacing w:val="-31"/>
        <w:w w:val="96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ED6B10"/>
    <w:multiLevelType w:val="hybridMultilevel"/>
    <w:tmpl w:val="903CC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31DE4"/>
    <w:multiLevelType w:val="multilevel"/>
    <w:tmpl w:val="58A31D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ahoma" w:hAnsi="Arial" w:cs="Arial" w:hint="default"/>
        <w:i w:val="0"/>
        <w:iCs/>
        <w:spacing w:val="-31"/>
        <w:w w:val="96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840573"/>
    <w:multiLevelType w:val="multilevel"/>
    <w:tmpl w:val="5C840573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Tahoma" w:hAnsi="Arial" w:cs="Arial" w:hint="default"/>
        <w:i w:val="0"/>
        <w:iCs/>
        <w:spacing w:val="-31"/>
        <w:w w:val="96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F5A83"/>
    <w:multiLevelType w:val="hybridMultilevel"/>
    <w:tmpl w:val="3516F9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656150">
    <w:abstractNumId w:val="4"/>
  </w:num>
  <w:num w:numId="2" w16cid:durableId="1899245314">
    <w:abstractNumId w:val="7"/>
  </w:num>
  <w:num w:numId="3" w16cid:durableId="1858888413">
    <w:abstractNumId w:val="2"/>
  </w:num>
  <w:num w:numId="4" w16cid:durableId="753891655">
    <w:abstractNumId w:val="0"/>
  </w:num>
  <w:num w:numId="5" w16cid:durableId="1651788881">
    <w:abstractNumId w:val="3"/>
  </w:num>
  <w:num w:numId="6" w16cid:durableId="436027216">
    <w:abstractNumId w:val="5"/>
  </w:num>
  <w:num w:numId="7" w16cid:durableId="1332416003">
    <w:abstractNumId w:val="6"/>
  </w:num>
  <w:num w:numId="8" w16cid:durableId="397556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2D8"/>
    <w:rsid w:val="000032AB"/>
    <w:rsid w:val="000061E7"/>
    <w:rsid w:val="000126B2"/>
    <w:rsid w:val="000158E5"/>
    <w:rsid w:val="00021168"/>
    <w:rsid w:val="00022B3B"/>
    <w:rsid w:val="00025A9B"/>
    <w:rsid w:val="00033AC6"/>
    <w:rsid w:val="00043FCD"/>
    <w:rsid w:val="00073823"/>
    <w:rsid w:val="000B2E66"/>
    <w:rsid w:val="000B3939"/>
    <w:rsid w:val="000B657E"/>
    <w:rsid w:val="000E3245"/>
    <w:rsid w:val="00105965"/>
    <w:rsid w:val="00111933"/>
    <w:rsid w:val="001276E4"/>
    <w:rsid w:val="00127C16"/>
    <w:rsid w:val="00137C49"/>
    <w:rsid w:val="00142E6B"/>
    <w:rsid w:val="00156369"/>
    <w:rsid w:val="00162E09"/>
    <w:rsid w:val="001633D7"/>
    <w:rsid w:val="00164304"/>
    <w:rsid w:val="00173BB3"/>
    <w:rsid w:val="00186AE8"/>
    <w:rsid w:val="0019190B"/>
    <w:rsid w:val="001A363B"/>
    <w:rsid w:val="001D1246"/>
    <w:rsid w:val="001E4981"/>
    <w:rsid w:val="00201562"/>
    <w:rsid w:val="00215EB6"/>
    <w:rsid w:val="002207B8"/>
    <w:rsid w:val="00236A27"/>
    <w:rsid w:val="002631BC"/>
    <w:rsid w:val="00275849"/>
    <w:rsid w:val="00280A08"/>
    <w:rsid w:val="00283252"/>
    <w:rsid w:val="002921B2"/>
    <w:rsid w:val="002B4C8E"/>
    <w:rsid w:val="002B56D1"/>
    <w:rsid w:val="002D65C3"/>
    <w:rsid w:val="002E29EC"/>
    <w:rsid w:val="002E531C"/>
    <w:rsid w:val="002E60B7"/>
    <w:rsid w:val="002F1613"/>
    <w:rsid w:val="002F572B"/>
    <w:rsid w:val="0030494A"/>
    <w:rsid w:val="00312624"/>
    <w:rsid w:val="00312A24"/>
    <w:rsid w:val="00321437"/>
    <w:rsid w:val="0032630F"/>
    <w:rsid w:val="003453C9"/>
    <w:rsid w:val="00345E26"/>
    <w:rsid w:val="0035047F"/>
    <w:rsid w:val="0036524D"/>
    <w:rsid w:val="003C2F21"/>
    <w:rsid w:val="003D681F"/>
    <w:rsid w:val="003E18CF"/>
    <w:rsid w:val="003E2F43"/>
    <w:rsid w:val="003F1D63"/>
    <w:rsid w:val="003F4B91"/>
    <w:rsid w:val="003F7314"/>
    <w:rsid w:val="00400504"/>
    <w:rsid w:val="004141AA"/>
    <w:rsid w:val="00454E6F"/>
    <w:rsid w:val="0046137D"/>
    <w:rsid w:val="00471F28"/>
    <w:rsid w:val="00483728"/>
    <w:rsid w:val="00483F48"/>
    <w:rsid w:val="004B516C"/>
    <w:rsid w:val="004C5BED"/>
    <w:rsid w:val="004D78AB"/>
    <w:rsid w:val="004E0660"/>
    <w:rsid w:val="004E5A9B"/>
    <w:rsid w:val="004E68C4"/>
    <w:rsid w:val="004E7AFE"/>
    <w:rsid w:val="00516150"/>
    <w:rsid w:val="00541BEC"/>
    <w:rsid w:val="00545FD8"/>
    <w:rsid w:val="00561EDF"/>
    <w:rsid w:val="005863A1"/>
    <w:rsid w:val="005A71F9"/>
    <w:rsid w:val="005B1B43"/>
    <w:rsid w:val="005C0550"/>
    <w:rsid w:val="005C1432"/>
    <w:rsid w:val="005C24BE"/>
    <w:rsid w:val="005E43D8"/>
    <w:rsid w:val="005E6EE3"/>
    <w:rsid w:val="005E7E17"/>
    <w:rsid w:val="006034E1"/>
    <w:rsid w:val="00610103"/>
    <w:rsid w:val="00621D36"/>
    <w:rsid w:val="0063034C"/>
    <w:rsid w:val="0064018F"/>
    <w:rsid w:val="00642623"/>
    <w:rsid w:val="00647F23"/>
    <w:rsid w:val="0065222B"/>
    <w:rsid w:val="006A6AFE"/>
    <w:rsid w:val="006B2E61"/>
    <w:rsid w:val="006D3F5D"/>
    <w:rsid w:val="006D5F29"/>
    <w:rsid w:val="006E39F4"/>
    <w:rsid w:val="006F0282"/>
    <w:rsid w:val="006F646D"/>
    <w:rsid w:val="00702293"/>
    <w:rsid w:val="00720D14"/>
    <w:rsid w:val="00722C3B"/>
    <w:rsid w:val="00730D28"/>
    <w:rsid w:val="00732CAE"/>
    <w:rsid w:val="0076033B"/>
    <w:rsid w:val="00761B10"/>
    <w:rsid w:val="0077323C"/>
    <w:rsid w:val="00784330"/>
    <w:rsid w:val="00790964"/>
    <w:rsid w:val="007950D4"/>
    <w:rsid w:val="0079632E"/>
    <w:rsid w:val="007A6AC2"/>
    <w:rsid w:val="007B5861"/>
    <w:rsid w:val="007D114A"/>
    <w:rsid w:val="007E325F"/>
    <w:rsid w:val="007E47CB"/>
    <w:rsid w:val="007F30C4"/>
    <w:rsid w:val="00801FD6"/>
    <w:rsid w:val="00821A47"/>
    <w:rsid w:val="00825173"/>
    <w:rsid w:val="00831D1C"/>
    <w:rsid w:val="00851E2D"/>
    <w:rsid w:val="00872D2E"/>
    <w:rsid w:val="00877828"/>
    <w:rsid w:val="00880531"/>
    <w:rsid w:val="008832A9"/>
    <w:rsid w:val="008949A3"/>
    <w:rsid w:val="008B5DC0"/>
    <w:rsid w:val="008D051E"/>
    <w:rsid w:val="008E3ABC"/>
    <w:rsid w:val="008E51EE"/>
    <w:rsid w:val="008E79A8"/>
    <w:rsid w:val="00900F03"/>
    <w:rsid w:val="009023DD"/>
    <w:rsid w:val="009207B6"/>
    <w:rsid w:val="0092168D"/>
    <w:rsid w:val="0094088A"/>
    <w:rsid w:val="0094101E"/>
    <w:rsid w:val="00942F6F"/>
    <w:rsid w:val="00945879"/>
    <w:rsid w:val="0095167B"/>
    <w:rsid w:val="00953E3A"/>
    <w:rsid w:val="009633C0"/>
    <w:rsid w:val="00964724"/>
    <w:rsid w:val="00967F97"/>
    <w:rsid w:val="00970FAF"/>
    <w:rsid w:val="009804D3"/>
    <w:rsid w:val="00990F6B"/>
    <w:rsid w:val="009A28D3"/>
    <w:rsid w:val="009B13BD"/>
    <w:rsid w:val="009C18DC"/>
    <w:rsid w:val="009C75E6"/>
    <w:rsid w:val="009C772F"/>
    <w:rsid w:val="009C79D7"/>
    <w:rsid w:val="009E1C98"/>
    <w:rsid w:val="009E6BA4"/>
    <w:rsid w:val="009F1C34"/>
    <w:rsid w:val="009F271E"/>
    <w:rsid w:val="009F5DAC"/>
    <w:rsid w:val="009F78EA"/>
    <w:rsid w:val="00A27133"/>
    <w:rsid w:val="00A353C7"/>
    <w:rsid w:val="00A37CA9"/>
    <w:rsid w:val="00A5164B"/>
    <w:rsid w:val="00A538CD"/>
    <w:rsid w:val="00A62BCE"/>
    <w:rsid w:val="00A74B75"/>
    <w:rsid w:val="00A94EEA"/>
    <w:rsid w:val="00AB4202"/>
    <w:rsid w:val="00AC3915"/>
    <w:rsid w:val="00AC5461"/>
    <w:rsid w:val="00AC5A6D"/>
    <w:rsid w:val="00AC7152"/>
    <w:rsid w:val="00AE4A29"/>
    <w:rsid w:val="00AE708D"/>
    <w:rsid w:val="00AE720D"/>
    <w:rsid w:val="00AE7BC1"/>
    <w:rsid w:val="00AF04FD"/>
    <w:rsid w:val="00AF28C3"/>
    <w:rsid w:val="00B16823"/>
    <w:rsid w:val="00B217D7"/>
    <w:rsid w:val="00B2661B"/>
    <w:rsid w:val="00B27109"/>
    <w:rsid w:val="00B3307E"/>
    <w:rsid w:val="00B40239"/>
    <w:rsid w:val="00B427EE"/>
    <w:rsid w:val="00B65083"/>
    <w:rsid w:val="00B77A5F"/>
    <w:rsid w:val="00B86682"/>
    <w:rsid w:val="00BA79E3"/>
    <w:rsid w:val="00BB34AE"/>
    <w:rsid w:val="00BB3FDB"/>
    <w:rsid w:val="00BC4FD6"/>
    <w:rsid w:val="00BD286C"/>
    <w:rsid w:val="00BF197D"/>
    <w:rsid w:val="00BF2432"/>
    <w:rsid w:val="00BF4986"/>
    <w:rsid w:val="00BF5704"/>
    <w:rsid w:val="00C01F1A"/>
    <w:rsid w:val="00C31849"/>
    <w:rsid w:val="00C43640"/>
    <w:rsid w:val="00C52CB9"/>
    <w:rsid w:val="00C67EC7"/>
    <w:rsid w:val="00C77116"/>
    <w:rsid w:val="00C93E4E"/>
    <w:rsid w:val="00CA015F"/>
    <w:rsid w:val="00CA6018"/>
    <w:rsid w:val="00CB24D4"/>
    <w:rsid w:val="00CE75BD"/>
    <w:rsid w:val="00D030C8"/>
    <w:rsid w:val="00D0400F"/>
    <w:rsid w:val="00D11DBF"/>
    <w:rsid w:val="00D222D4"/>
    <w:rsid w:val="00D239B3"/>
    <w:rsid w:val="00D24BC6"/>
    <w:rsid w:val="00D2672F"/>
    <w:rsid w:val="00D306AB"/>
    <w:rsid w:val="00D3414A"/>
    <w:rsid w:val="00D50E18"/>
    <w:rsid w:val="00D52D2F"/>
    <w:rsid w:val="00D63390"/>
    <w:rsid w:val="00D67E50"/>
    <w:rsid w:val="00DA259C"/>
    <w:rsid w:val="00DB66DC"/>
    <w:rsid w:val="00DC003B"/>
    <w:rsid w:val="00DE0CA8"/>
    <w:rsid w:val="00DE328C"/>
    <w:rsid w:val="00DF19DF"/>
    <w:rsid w:val="00DF20C9"/>
    <w:rsid w:val="00DF4CFA"/>
    <w:rsid w:val="00E03964"/>
    <w:rsid w:val="00E043FA"/>
    <w:rsid w:val="00E07D7E"/>
    <w:rsid w:val="00E20153"/>
    <w:rsid w:val="00E21D9F"/>
    <w:rsid w:val="00E26A2B"/>
    <w:rsid w:val="00E75E5D"/>
    <w:rsid w:val="00E85CE0"/>
    <w:rsid w:val="00E951E6"/>
    <w:rsid w:val="00EC175E"/>
    <w:rsid w:val="00ED6E51"/>
    <w:rsid w:val="00EE0BE9"/>
    <w:rsid w:val="00EE0C64"/>
    <w:rsid w:val="00EE1930"/>
    <w:rsid w:val="00EF4D90"/>
    <w:rsid w:val="00F530F2"/>
    <w:rsid w:val="00F56ED2"/>
    <w:rsid w:val="00F772D9"/>
    <w:rsid w:val="00F82DC6"/>
    <w:rsid w:val="00F909D2"/>
    <w:rsid w:val="00F90A50"/>
    <w:rsid w:val="00FA0B9C"/>
    <w:rsid w:val="00FA12D8"/>
    <w:rsid w:val="00FB6C0C"/>
    <w:rsid w:val="00FC07E2"/>
    <w:rsid w:val="00FC6548"/>
    <w:rsid w:val="00FE7BAE"/>
    <w:rsid w:val="00FF5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C20304"/>
  <w15:docId w15:val="{4EF144E9-0CA3-4363-BD6F-CBD35181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AC2"/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6AC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A6AC2"/>
  </w:style>
  <w:style w:type="paragraph" w:styleId="Footer">
    <w:name w:val="footer"/>
    <w:basedOn w:val="Normal"/>
    <w:link w:val="FooterChar"/>
    <w:uiPriority w:val="99"/>
    <w:unhideWhenUsed/>
    <w:rsid w:val="007A6AC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A6AC2"/>
  </w:style>
  <w:style w:type="paragraph" w:customStyle="1" w:styleId="Style">
    <w:name w:val="Style"/>
    <w:rsid w:val="007A6A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AC2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AC2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21D9F"/>
  </w:style>
  <w:style w:type="table" w:styleId="TableGrid">
    <w:name w:val="Table Grid"/>
    <w:basedOn w:val="TableNormal"/>
    <w:uiPriority w:val="39"/>
    <w:qFormat/>
    <w:rsid w:val="006401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A28D3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A6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6018"/>
    <w:rPr>
      <w:rFonts w:ascii="Courier New" w:eastAsia="Times New Roman" w:hAnsi="Courier New" w:cs="Courier New"/>
      <w:sz w:val="20"/>
      <w:szCs w:val="20"/>
      <w:lang w:val="id-ID" w:eastAsia="id-ID"/>
    </w:rPr>
  </w:style>
  <w:style w:type="paragraph" w:styleId="ListParagraph">
    <w:name w:val="List Paragraph"/>
    <w:basedOn w:val="Normal"/>
    <w:uiPriority w:val="34"/>
    <w:qFormat/>
    <w:rsid w:val="006D5F29"/>
    <w:pPr>
      <w:ind w:left="720"/>
      <w:contextualSpacing/>
    </w:pPr>
  </w:style>
  <w:style w:type="character" w:customStyle="1" w:styleId="fontstyle01">
    <w:name w:val="fontstyle01"/>
    <w:basedOn w:val="DefaultParagraphFont"/>
    <w:rsid w:val="006D5F29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markedcontent">
    <w:name w:val="markedcontent"/>
    <w:basedOn w:val="DefaultParagraphFont"/>
    <w:rsid w:val="00BC4FD6"/>
  </w:style>
  <w:style w:type="paragraph" w:styleId="NoSpacing">
    <w:name w:val="No Spacing"/>
    <w:uiPriority w:val="1"/>
    <w:qFormat/>
    <w:rsid w:val="009F271E"/>
    <w:pPr>
      <w:spacing w:after="0" w:line="240" w:lineRule="auto"/>
    </w:pPr>
    <w:rPr>
      <w:rFonts w:eastAsiaTheme="minorEastAsia"/>
      <w:lang w:val="id-ID" w:eastAsia="id-ID"/>
    </w:rPr>
  </w:style>
  <w:style w:type="paragraph" w:customStyle="1" w:styleId="TableParagraph">
    <w:name w:val="Table Paragraph"/>
    <w:basedOn w:val="Normal"/>
    <w:uiPriority w:val="1"/>
    <w:qFormat/>
    <w:rsid w:val="00D030C8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lang w:val="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6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C\Documents\Custom%20Office%20Templates\Permohonan%20NOTA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89BAA904DD4011BAB916B209F49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9147E-BD97-4B0F-A857-BB98AE54D8A8}"/>
      </w:docPartPr>
      <w:docPartBody>
        <w:p w:rsidR="00EA5F44" w:rsidRDefault="00FB212E">
          <w:pPr>
            <w:pStyle w:val="E689BAA904DD4011BAB916B209F49F5B"/>
          </w:pPr>
          <w:r w:rsidRPr="00C1742E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9A6C4F-FD35-402A-9C9D-B77677AEEA54}"/>
      </w:docPartPr>
      <w:docPartBody>
        <w:p w:rsidR="00EA5F44" w:rsidRDefault="00553AEB">
          <w:r w:rsidRPr="00B14DCC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8B0502-8841-44D0-BAEA-AC60D033C325}"/>
      </w:docPartPr>
      <w:docPartBody>
        <w:p w:rsidR="00EA5F44" w:rsidRDefault="00553AEB">
          <w:r w:rsidRPr="00B14DCC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AEB"/>
    <w:rsid w:val="000502E1"/>
    <w:rsid w:val="000868BF"/>
    <w:rsid w:val="000948D7"/>
    <w:rsid w:val="000B50B6"/>
    <w:rsid w:val="000E538C"/>
    <w:rsid w:val="00125E15"/>
    <w:rsid w:val="00146267"/>
    <w:rsid w:val="00201AA8"/>
    <w:rsid w:val="00201D14"/>
    <w:rsid w:val="00246909"/>
    <w:rsid w:val="002469C7"/>
    <w:rsid w:val="00272AF2"/>
    <w:rsid w:val="002D79D2"/>
    <w:rsid w:val="002E60B7"/>
    <w:rsid w:val="00350DC6"/>
    <w:rsid w:val="0036408B"/>
    <w:rsid w:val="00383CBF"/>
    <w:rsid w:val="00411B53"/>
    <w:rsid w:val="00431822"/>
    <w:rsid w:val="004A67AF"/>
    <w:rsid w:val="00553AEB"/>
    <w:rsid w:val="005C696F"/>
    <w:rsid w:val="005F508B"/>
    <w:rsid w:val="006174AB"/>
    <w:rsid w:val="006921D4"/>
    <w:rsid w:val="00702293"/>
    <w:rsid w:val="00703A5D"/>
    <w:rsid w:val="00771547"/>
    <w:rsid w:val="007B5861"/>
    <w:rsid w:val="007D114A"/>
    <w:rsid w:val="00801FD6"/>
    <w:rsid w:val="008145E3"/>
    <w:rsid w:val="00853652"/>
    <w:rsid w:val="00880531"/>
    <w:rsid w:val="008C2804"/>
    <w:rsid w:val="0090430B"/>
    <w:rsid w:val="00926BDC"/>
    <w:rsid w:val="0097003E"/>
    <w:rsid w:val="00990E06"/>
    <w:rsid w:val="009942E7"/>
    <w:rsid w:val="00A353C7"/>
    <w:rsid w:val="00A74B75"/>
    <w:rsid w:val="00A74F04"/>
    <w:rsid w:val="00A934CA"/>
    <w:rsid w:val="00AD2FC2"/>
    <w:rsid w:val="00AE2853"/>
    <w:rsid w:val="00AE4A29"/>
    <w:rsid w:val="00B6795E"/>
    <w:rsid w:val="00BE505E"/>
    <w:rsid w:val="00BF5704"/>
    <w:rsid w:val="00C52CB9"/>
    <w:rsid w:val="00C76F1D"/>
    <w:rsid w:val="00D306AB"/>
    <w:rsid w:val="00D52D2F"/>
    <w:rsid w:val="00D745A2"/>
    <w:rsid w:val="00DF3AEE"/>
    <w:rsid w:val="00E536AD"/>
    <w:rsid w:val="00E538DA"/>
    <w:rsid w:val="00E87EB2"/>
    <w:rsid w:val="00EA5F44"/>
    <w:rsid w:val="00EE6BA9"/>
    <w:rsid w:val="00F07119"/>
    <w:rsid w:val="00F26BBA"/>
    <w:rsid w:val="00F92A3A"/>
    <w:rsid w:val="00FB212E"/>
    <w:rsid w:val="00FD2ADC"/>
    <w:rsid w:val="00FD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26BBA"/>
    <w:rPr>
      <w:color w:val="808080"/>
    </w:rPr>
  </w:style>
  <w:style w:type="paragraph" w:customStyle="1" w:styleId="E689BAA904DD4011BAB916B209F49F5B">
    <w:name w:val="E689BAA904DD4011BAB916B209F49F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EFDA5E9-9038-4C7E-A36C-4A02C2F967E5}">
  <we:reference id="wa102919517" version="1.2.0.0" store="id-ID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Permohonan NOTAM</Template>
  <TotalTime>26</TotalTime>
  <Pages>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ATC</dc:creator>
  <cp:lastModifiedBy>airnav surabaya</cp:lastModifiedBy>
  <cp:revision>3</cp:revision>
  <cp:lastPrinted>2026-02-02T13:46:00Z</cp:lastPrinted>
  <dcterms:created xsi:type="dcterms:W3CDTF">2026-07-09T12:58:00Z</dcterms:created>
  <dcterms:modified xsi:type="dcterms:W3CDTF">2026-07-09T13:13:00Z</dcterms:modified>
</cp:coreProperties>
</file>